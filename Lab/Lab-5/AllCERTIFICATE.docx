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950C5" w14:textId="77777777" w:rsidR="00D74881" w:rsidRDefault="00D74881" w:rsidP="0025656E">
      <w:pPr>
        <w:pStyle w:val="GraphicAnchor"/>
      </w:pPr>
      <w:r w:rsidRPr="00C46B32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4C15618" wp14:editId="7810AADC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3" name="Group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DCE1738-CD9A-E448-9214-7269DC6BAA5F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2" name="Rectangle 2" title="Background Placeholder">
                          <a:extLst>
                            <a:ext uri="{FF2B5EF4-FFF2-40B4-BE49-F238E27FC236}">
                              <a16:creationId xmlns:a16="http://schemas.microsoft.com/office/drawing/2014/main" id="{B451847D-456C-1D43-9EE9-0C5F413F4541}"/>
                            </a:ext>
                          </a:extLst>
                        </wps:cNvPr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4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9D65CC" id="Group 2" o:spid="_x0000_s1026" style="position:absolute;margin-left:-35pt;margin-top:-35pt;width:11in;height:612.75pt;z-index:-251657216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">
                <v:rect id="Rectangle 2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D74881" w14:paraId="3387BC06" w14:textId="77777777" w:rsidTr="00C46B32">
        <w:trPr>
          <w:trHeight w:val="2716"/>
        </w:trPr>
        <w:tc>
          <w:tcPr>
            <w:tcW w:w="1439" w:type="dxa"/>
          </w:tcPr>
          <w:p w14:paraId="283C5EEC" w14:textId="77777777" w:rsidR="00D74881" w:rsidRDefault="00D74881"/>
        </w:tc>
        <w:tc>
          <w:tcPr>
            <w:tcW w:w="11032" w:type="dxa"/>
            <w:gridSpan w:val="6"/>
            <w:vAlign w:val="center"/>
          </w:tcPr>
          <w:p w14:paraId="2F1256E8" w14:textId="77777777" w:rsidR="00D74881" w:rsidRDefault="00000000" w:rsidP="00C46B32">
            <w:pPr>
              <w:pStyle w:val="Heading1"/>
              <w:jc w:val="right"/>
            </w:pPr>
            <w:sdt>
              <w:sdtPr>
                <w:id w:val="661117821"/>
                <w:placeholder>
                  <w:docPart w:val="D0BB0DB8461E4097BA6D0034F6482C8E"/>
                </w:placeholder>
                <w:temporary/>
                <w:showingPlcHdr/>
                <w15:appearance w15:val="hidden"/>
              </w:sdtPr>
              <w:sdtContent>
                <w:r w:rsidR="00D74881" w:rsidRPr="00366216">
                  <w:t>CERTIFICATE</w:t>
                </w:r>
                <w:r w:rsidR="00D74881"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6D9CCD95" w14:textId="77777777" w:rsidR="00D74881" w:rsidRDefault="00D74881"/>
        </w:tc>
      </w:tr>
      <w:tr w:rsidR="00D74881" w14:paraId="67EDF8DE" w14:textId="77777777" w:rsidTr="00BE7829">
        <w:trPr>
          <w:trHeight w:val="430"/>
        </w:trPr>
        <w:tc>
          <w:tcPr>
            <w:tcW w:w="14390" w:type="dxa"/>
            <w:gridSpan w:val="9"/>
          </w:tcPr>
          <w:p w14:paraId="7945056C" w14:textId="77777777" w:rsidR="00D74881" w:rsidRDefault="00D74881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3277B973" wp14:editId="3612509D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22" name="Rectangle 2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6341468" id="Rectangle 22" o:spid="_x0000_s1026" style="position:absolute;margin-left:254pt;margin-top:20.35pt;width:212pt;height:21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D74881" w14:paraId="6AF36245" w14:textId="77777777" w:rsidTr="00292168">
        <w:trPr>
          <w:trHeight w:val="408"/>
        </w:trPr>
        <w:tc>
          <w:tcPr>
            <w:tcW w:w="2878" w:type="dxa"/>
            <w:gridSpan w:val="2"/>
          </w:tcPr>
          <w:p w14:paraId="2F714793" w14:textId="77777777" w:rsidR="00D74881" w:rsidRDefault="00D74881"/>
        </w:tc>
        <w:tc>
          <w:tcPr>
            <w:tcW w:w="8634" w:type="dxa"/>
            <w:gridSpan w:val="4"/>
            <w:vAlign w:val="center"/>
          </w:tcPr>
          <w:p w14:paraId="27D38D99" w14:textId="77777777" w:rsidR="00D74881" w:rsidRPr="00292168" w:rsidRDefault="00000000" w:rsidP="00EE5A14">
            <w:pPr>
              <w:pStyle w:val="Heading2"/>
            </w:pPr>
            <w:sdt>
              <w:sdtPr>
                <w:id w:val="2065522394"/>
                <w:placeholder>
                  <w:docPart w:val="C0A9E442A3834B00B29937DAD2F97252"/>
                </w:placeholder>
                <w:temporary/>
                <w:showingPlcHdr/>
                <w15:appearance w15:val="hidden"/>
              </w:sdtPr>
              <w:sdtContent>
                <w:r w:rsidR="00D74881"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79EBED16" w14:textId="77777777" w:rsidR="00D74881" w:rsidRDefault="00D74881"/>
        </w:tc>
      </w:tr>
      <w:tr w:rsidR="00D74881" w14:paraId="2E38C979" w14:textId="77777777" w:rsidTr="00DA07D7">
        <w:trPr>
          <w:trHeight w:val="854"/>
        </w:trPr>
        <w:tc>
          <w:tcPr>
            <w:tcW w:w="14390" w:type="dxa"/>
            <w:gridSpan w:val="9"/>
          </w:tcPr>
          <w:p w14:paraId="160DE5E2" w14:textId="77777777" w:rsidR="00D74881" w:rsidRDefault="00D74881"/>
        </w:tc>
      </w:tr>
      <w:tr w:rsidR="00D74881" w14:paraId="11421B7A" w14:textId="77777777" w:rsidTr="00292168">
        <w:tc>
          <w:tcPr>
            <w:tcW w:w="1439" w:type="dxa"/>
          </w:tcPr>
          <w:p w14:paraId="5395ED8A" w14:textId="77777777" w:rsidR="00D74881" w:rsidRDefault="00D74881"/>
        </w:tc>
        <w:tc>
          <w:tcPr>
            <w:tcW w:w="11512" w:type="dxa"/>
            <w:gridSpan w:val="7"/>
          </w:tcPr>
          <w:p w14:paraId="39C6A505" w14:textId="77777777" w:rsidR="00D74881" w:rsidRDefault="00D74881" w:rsidP="00DD00C7">
            <w:pPr>
              <w:pStyle w:val="Heading1Alt"/>
            </w:pPr>
            <w:r w:rsidRPr="00D022B3">
              <w:rPr>
                <w:noProof/>
              </w:rPr>
              <w:t>Rohan Mehta</w:t>
            </w:r>
          </w:p>
        </w:tc>
        <w:tc>
          <w:tcPr>
            <w:tcW w:w="1439" w:type="dxa"/>
          </w:tcPr>
          <w:p w14:paraId="14B57B26" w14:textId="77777777" w:rsidR="00D74881" w:rsidRDefault="00D74881"/>
        </w:tc>
      </w:tr>
      <w:tr w:rsidR="00D74881" w14:paraId="1CF1921B" w14:textId="77777777" w:rsidTr="00292168">
        <w:tc>
          <w:tcPr>
            <w:tcW w:w="2878" w:type="dxa"/>
            <w:gridSpan w:val="2"/>
          </w:tcPr>
          <w:p w14:paraId="3024D36A" w14:textId="77777777" w:rsidR="00D74881" w:rsidRDefault="00D74881"/>
        </w:tc>
        <w:tc>
          <w:tcPr>
            <w:tcW w:w="2878" w:type="dxa"/>
            <w:gridSpan w:val="2"/>
          </w:tcPr>
          <w:p w14:paraId="0FCF56E9" w14:textId="77777777" w:rsidR="00D74881" w:rsidRDefault="00D74881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77AB56B9" wp14:editId="032AE030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190500</wp:posOffset>
                      </wp:positionV>
                      <wp:extent cx="3199765" cy="266700"/>
                      <wp:effectExtent l="0" t="0" r="635" b="0"/>
                      <wp:wrapNone/>
                      <wp:docPr id="23" name="Rectangle 2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9765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53C728" id="Rectangle 23" o:spid="_x0000_s1026" style="position:absolute;margin-left:89.1pt;margin-top:15pt;width:251.95pt;height:21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2045F479" w14:textId="77777777" w:rsidR="00D74881" w:rsidRDefault="00D74881"/>
        </w:tc>
        <w:tc>
          <w:tcPr>
            <w:tcW w:w="2878" w:type="dxa"/>
          </w:tcPr>
          <w:p w14:paraId="36C098E7" w14:textId="77777777" w:rsidR="00D74881" w:rsidRDefault="00D74881"/>
        </w:tc>
        <w:tc>
          <w:tcPr>
            <w:tcW w:w="2878" w:type="dxa"/>
            <w:gridSpan w:val="3"/>
          </w:tcPr>
          <w:p w14:paraId="15B6B2AF" w14:textId="77777777" w:rsidR="00D74881" w:rsidRDefault="00D74881"/>
        </w:tc>
      </w:tr>
      <w:tr w:rsidR="00D74881" w14:paraId="600234E7" w14:textId="77777777" w:rsidTr="00EE5A14">
        <w:trPr>
          <w:trHeight w:val="342"/>
        </w:trPr>
        <w:tc>
          <w:tcPr>
            <w:tcW w:w="2878" w:type="dxa"/>
            <w:gridSpan w:val="2"/>
          </w:tcPr>
          <w:p w14:paraId="7A7EE7ED" w14:textId="77777777" w:rsidR="00D74881" w:rsidRDefault="00D74881"/>
        </w:tc>
        <w:tc>
          <w:tcPr>
            <w:tcW w:w="8634" w:type="dxa"/>
            <w:gridSpan w:val="4"/>
            <w:vAlign w:val="center"/>
          </w:tcPr>
          <w:p w14:paraId="7194724B" w14:textId="77777777" w:rsidR="00D74881" w:rsidRDefault="00000000" w:rsidP="00EE5A14">
            <w:pPr>
              <w:pStyle w:val="Heading2"/>
            </w:pPr>
            <w:sdt>
              <w:sdtPr>
                <w:id w:val="604704577"/>
                <w:placeholder>
                  <w:docPart w:val="33481B96B32045268A37C4E8E7BAB5A7"/>
                </w:placeholder>
                <w:temporary/>
                <w:showingPlcHdr/>
                <w15:appearance w15:val="hidden"/>
              </w:sdtPr>
              <w:sdtContent>
                <w:r w:rsidR="00D74881" w:rsidRPr="005B09BE">
                  <w:t>HAS SUCCESSFULLY COMPLETED THE</w:t>
                </w:r>
              </w:sdtContent>
            </w:sdt>
          </w:p>
        </w:tc>
        <w:tc>
          <w:tcPr>
            <w:tcW w:w="2878" w:type="dxa"/>
            <w:gridSpan w:val="3"/>
          </w:tcPr>
          <w:p w14:paraId="66F1A98B" w14:textId="77777777" w:rsidR="00D74881" w:rsidRDefault="00D74881"/>
        </w:tc>
      </w:tr>
      <w:tr w:rsidR="00D74881" w14:paraId="17069739" w14:textId="77777777" w:rsidTr="005B09BE">
        <w:trPr>
          <w:trHeight w:val="412"/>
        </w:trPr>
        <w:tc>
          <w:tcPr>
            <w:tcW w:w="2878" w:type="dxa"/>
            <w:gridSpan w:val="2"/>
          </w:tcPr>
          <w:p w14:paraId="4FB461FA" w14:textId="77777777" w:rsidR="00D74881" w:rsidRDefault="00D74881"/>
        </w:tc>
        <w:tc>
          <w:tcPr>
            <w:tcW w:w="8634" w:type="dxa"/>
            <w:gridSpan w:val="4"/>
            <w:vAlign w:val="center"/>
          </w:tcPr>
          <w:p w14:paraId="561F886A" w14:textId="77777777" w:rsidR="00D74881" w:rsidRPr="005B09BE" w:rsidRDefault="00D7488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12C1271F" w14:textId="77777777" w:rsidR="00D74881" w:rsidRDefault="00D74881"/>
        </w:tc>
      </w:tr>
      <w:tr w:rsidR="00D74881" w14:paraId="552482CF" w14:textId="77777777" w:rsidTr="005B09BE">
        <w:trPr>
          <w:trHeight w:val="582"/>
        </w:trPr>
        <w:tc>
          <w:tcPr>
            <w:tcW w:w="2878" w:type="dxa"/>
            <w:gridSpan w:val="2"/>
          </w:tcPr>
          <w:p w14:paraId="72E419B4" w14:textId="77777777" w:rsidR="00D74881" w:rsidRDefault="00D74881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33BB10D8" w14:textId="77777777" w:rsidR="00D74881" w:rsidRPr="005B09BE" w:rsidRDefault="00D74881" w:rsidP="00EE5A14">
            <w:pPr>
              <w:pStyle w:val="Heading3"/>
            </w:pPr>
            <w:r w:rsidRPr="00D022B3">
              <w:rPr>
                <w:noProof/>
              </w:rPr>
              <w:t>100m Sprint</w:t>
            </w:r>
          </w:p>
        </w:tc>
        <w:tc>
          <w:tcPr>
            <w:tcW w:w="2878" w:type="dxa"/>
            <w:gridSpan w:val="3"/>
          </w:tcPr>
          <w:p w14:paraId="2A81EB16" w14:textId="77777777" w:rsidR="00D74881" w:rsidRDefault="00D74881"/>
        </w:tc>
      </w:tr>
      <w:tr w:rsidR="00D74881" w14:paraId="1EC57C60" w14:textId="77777777" w:rsidTr="005B09BE">
        <w:trPr>
          <w:trHeight w:val="666"/>
        </w:trPr>
        <w:tc>
          <w:tcPr>
            <w:tcW w:w="2878" w:type="dxa"/>
            <w:gridSpan w:val="2"/>
          </w:tcPr>
          <w:p w14:paraId="74BB148A" w14:textId="77777777" w:rsidR="00D74881" w:rsidRDefault="00D74881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480FEE10" w14:textId="77777777" w:rsidR="00D74881" w:rsidRPr="005B09BE" w:rsidRDefault="00D7488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262CC670" w14:textId="77777777" w:rsidR="00D74881" w:rsidRDefault="00D74881"/>
        </w:tc>
      </w:tr>
      <w:tr w:rsidR="00D74881" w14:paraId="762755C5" w14:textId="77777777" w:rsidTr="005B09BE">
        <w:trPr>
          <w:trHeight w:val="666"/>
        </w:trPr>
        <w:tc>
          <w:tcPr>
            <w:tcW w:w="1439" w:type="dxa"/>
          </w:tcPr>
          <w:p w14:paraId="19411F82" w14:textId="77777777" w:rsidR="00D74881" w:rsidRDefault="00D74881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72626D47" w14:textId="77777777" w:rsidR="00D74881" w:rsidRPr="005B09BE" w:rsidRDefault="00000000" w:rsidP="00EE5A14">
            <w:pPr>
              <w:jc w:val="center"/>
            </w:pPr>
            <w:sdt>
              <w:sdtPr>
                <w:id w:val="-922110409"/>
                <w:placeholder>
                  <w:docPart w:val="9A4FEE09DCF945E38D07FED57EC7F5C4"/>
                </w:placeholder>
                <w15:appearance w15:val="hidden"/>
              </w:sdtPr>
              <w:sdtContent>
                <w:r w:rsidR="00D74881">
                  <w:rPr>
                    <w:noProof/>
                  </w:rPr>
                  <w:t>1/15/2026</w:t>
                </w:r>
              </w:sdtContent>
            </w:sdt>
          </w:p>
        </w:tc>
        <w:tc>
          <w:tcPr>
            <w:tcW w:w="1439" w:type="dxa"/>
            <w:vAlign w:val="center"/>
          </w:tcPr>
          <w:p w14:paraId="45073FB1" w14:textId="77777777" w:rsidR="00D74881" w:rsidRPr="005B09BE" w:rsidRDefault="00D74881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42234FBA" w14:textId="77777777" w:rsidR="00D74881" w:rsidRDefault="00D74881" w:rsidP="00EE5A14">
            <w:pPr>
              <w:jc w:val="center"/>
            </w:pPr>
            <w:r>
              <w:rPr>
                <w:noProof/>
              </w:rPr>
              <w:t>Prof. Anjali Sharma</w:t>
            </w:r>
          </w:p>
        </w:tc>
        <w:tc>
          <w:tcPr>
            <w:tcW w:w="1439" w:type="dxa"/>
          </w:tcPr>
          <w:p w14:paraId="5FB67806" w14:textId="77777777" w:rsidR="00D74881" w:rsidRDefault="00D74881"/>
        </w:tc>
      </w:tr>
      <w:tr w:rsidR="00D74881" w14:paraId="1F23F0DD" w14:textId="77777777" w:rsidTr="005B09BE">
        <w:trPr>
          <w:trHeight w:val="490"/>
        </w:trPr>
        <w:tc>
          <w:tcPr>
            <w:tcW w:w="2878" w:type="dxa"/>
            <w:gridSpan w:val="2"/>
          </w:tcPr>
          <w:p w14:paraId="5E124D5E" w14:textId="77777777" w:rsidR="00D74881" w:rsidRDefault="00D74881"/>
        </w:tc>
        <w:tc>
          <w:tcPr>
            <w:tcW w:w="8634" w:type="dxa"/>
            <w:gridSpan w:val="4"/>
            <w:vAlign w:val="center"/>
          </w:tcPr>
          <w:p w14:paraId="7F2EF114" w14:textId="77777777" w:rsidR="00D74881" w:rsidRPr="005B09BE" w:rsidRDefault="00D7488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46E3759D" w14:textId="77777777" w:rsidR="00D74881" w:rsidRDefault="00D74881"/>
        </w:tc>
      </w:tr>
      <w:tr w:rsidR="00D74881" w14:paraId="5F703603" w14:textId="77777777" w:rsidTr="005B09BE">
        <w:trPr>
          <w:trHeight w:val="985"/>
        </w:trPr>
        <w:tc>
          <w:tcPr>
            <w:tcW w:w="2878" w:type="dxa"/>
            <w:gridSpan w:val="2"/>
          </w:tcPr>
          <w:p w14:paraId="40DC062F" w14:textId="77777777" w:rsidR="00D74881" w:rsidRDefault="00D74881"/>
        </w:tc>
        <w:tc>
          <w:tcPr>
            <w:tcW w:w="2878" w:type="dxa"/>
            <w:gridSpan w:val="2"/>
            <w:vAlign w:val="center"/>
          </w:tcPr>
          <w:p w14:paraId="53E5FFE1" w14:textId="77777777" w:rsidR="00D74881" w:rsidRPr="005B09BE" w:rsidRDefault="00D74881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39964D87" w14:textId="77777777" w:rsidR="00D74881" w:rsidRPr="005B09BE" w:rsidRDefault="00D74881" w:rsidP="00EE5A14">
            <w:pPr>
              <w:pStyle w:val="Heading2"/>
            </w:pPr>
            <w:r>
              <w:t xml:space="preserve">Thanks </w:t>
            </w:r>
          </w:p>
        </w:tc>
        <w:tc>
          <w:tcPr>
            <w:tcW w:w="2878" w:type="dxa"/>
            <w:vAlign w:val="center"/>
          </w:tcPr>
          <w:p w14:paraId="5629185F" w14:textId="77777777" w:rsidR="00D74881" w:rsidRPr="005B09BE" w:rsidRDefault="00D7488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0198D6AC" w14:textId="77777777" w:rsidR="00D74881" w:rsidRDefault="00D74881"/>
        </w:tc>
      </w:tr>
    </w:tbl>
    <w:p w14:paraId="6ED4ED66" w14:textId="77777777" w:rsidR="00D74881" w:rsidRDefault="00D74881">
      <w:pPr>
        <w:sectPr w:rsidR="00D74881" w:rsidSect="0008331B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79A46553" w14:textId="77777777" w:rsidR="00D74881" w:rsidRDefault="00D74881" w:rsidP="0025656E">
      <w:pPr>
        <w:pStyle w:val="GraphicAnchor"/>
      </w:pPr>
      <w:r w:rsidRPr="00C46B32"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EE730FC" wp14:editId="264EF916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1520209119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1233222943" name="Rectangle 1233222943" title="Background Placeholder"/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955685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113357755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045001306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943166009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37122949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91288766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44974387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304708803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4438869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0041621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45853487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5286373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08B2DC" id="Group 2" o:spid="_x0000_s1026" style="position:absolute;margin-left:-35pt;margin-top:-35pt;width:11in;height:612.75pt;z-index:-251653120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">
                <v:rect id="Rectangle 1233222943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D74881" w14:paraId="2A59FCC0" w14:textId="77777777" w:rsidTr="00C46B32">
        <w:trPr>
          <w:trHeight w:val="2716"/>
        </w:trPr>
        <w:tc>
          <w:tcPr>
            <w:tcW w:w="1439" w:type="dxa"/>
          </w:tcPr>
          <w:p w14:paraId="32D02A59" w14:textId="77777777" w:rsidR="00D74881" w:rsidRDefault="00D74881"/>
        </w:tc>
        <w:tc>
          <w:tcPr>
            <w:tcW w:w="11032" w:type="dxa"/>
            <w:gridSpan w:val="6"/>
            <w:vAlign w:val="center"/>
          </w:tcPr>
          <w:p w14:paraId="76F56249" w14:textId="77777777" w:rsidR="00D74881" w:rsidRDefault="00000000" w:rsidP="00C46B32">
            <w:pPr>
              <w:pStyle w:val="Heading1"/>
              <w:jc w:val="right"/>
            </w:pPr>
            <w:sdt>
              <w:sdtPr>
                <w:id w:val="1177390186"/>
                <w:placeholder>
                  <w:docPart w:val="5B8B6709D47D493F848012F1363A0269"/>
                </w:placeholder>
                <w:temporary/>
                <w:showingPlcHdr/>
                <w15:appearance w15:val="hidden"/>
              </w:sdtPr>
              <w:sdtContent>
                <w:r w:rsidR="00D74881" w:rsidRPr="00366216">
                  <w:t>CERTIFICATE</w:t>
                </w:r>
                <w:r w:rsidR="00D74881"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3EC86F13" w14:textId="77777777" w:rsidR="00D74881" w:rsidRDefault="00D74881"/>
        </w:tc>
      </w:tr>
      <w:tr w:rsidR="00D74881" w14:paraId="5A80B22C" w14:textId="77777777" w:rsidTr="00BE7829">
        <w:trPr>
          <w:trHeight w:val="430"/>
        </w:trPr>
        <w:tc>
          <w:tcPr>
            <w:tcW w:w="14390" w:type="dxa"/>
            <w:gridSpan w:val="9"/>
          </w:tcPr>
          <w:p w14:paraId="59422B37" w14:textId="77777777" w:rsidR="00D74881" w:rsidRDefault="00D74881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3EB67AB0" wp14:editId="798D8687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370880023" name="Rectangle 37088002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1BCE5A" id="Rectangle 370880023" o:spid="_x0000_s1026" style="position:absolute;margin-left:254pt;margin-top:20.35pt;width:212pt;height:21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D74881" w14:paraId="2543E544" w14:textId="77777777" w:rsidTr="00292168">
        <w:trPr>
          <w:trHeight w:val="408"/>
        </w:trPr>
        <w:tc>
          <w:tcPr>
            <w:tcW w:w="2878" w:type="dxa"/>
            <w:gridSpan w:val="2"/>
          </w:tcPr>
          <w:p w14:paraId="16402FFB" w14:textId="77777777" w:rsidR="00D74881" w:rsidRDefault="00D74881"/>
        </w:tc>
        <w:tc>
          <w:tcPr>
            <w:tcW w:w="8634" w:type="dxa"/>
            <w:gridSpan w:val="4"/>
            <w:vAlign w:val="center"/>
          </w:tcPr>
          <w:p w14:paraId="377D7C89" w14:textId="77777777" w:rsidR="00D74881" w:rsidRPr="00292168" w:rsidRDefault="00000000" w:rsidP="00EE5A14">
            <w:pPr>
              <w:pStyle w:val="Heading2"/>
            </w:pPr>
            <w:sdt>
              <w:sdtPr>
                <w:id w:val="302815063"/>
                <w:placeholder>
                  <w:docPart w:val="00F7B0E5B4BA46FD8ADF32C03065E420"/>
                </w:placeholder>
                <w:temporary/>
                <w:showingPlcHdr/>
                <w15:appearance w15:val="hidden"/>
              </w:sdtPr>
              <w:sdtContent>
                <w:r w:rsidR="00D74881"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641F7121" w14:textId="77777777" w:rsidR="00D74881" w:rsidRDefault="00D74881"/>
        </w:tc>
      </w:tr>
      <w:tr w:rsidR="00D74881" w14:paraId="1B02F92E" w14:textId="77777777" w:rsidTr="00DA07D7">
        <w:trPr>
          <w:trHeight w:val="854"/>
        </w:trPr>
        <w:tc>
          <w:tcPr>
            <w:tcW w:w="14390" w:type="dxa"/>
            <w:gridSpan w:val="9"/>
          </w:tcPr>
          <w:p w14:paraId="38BF3938" w14:textId="77777777" w:rsidR="00D74881" w:rsidRDefault="00D74881"/>
        </w:tc>
      </w:tr>
      <w:tr w:rsidR="00D74881" w14:paraId="55380E96" w14:textId="77777777" w:rsidTr="00292168">
        <w:tc>
          <w:tcPr>
            <w:tcW w:w="1439" w:type="dxa"/>
          </w:tcPr>
          <w:p w14:paraId="5C1E1966" w14:textId="77777777" w:rsidR="00D74881" w:rsidRDefault="00D74881"/>
        </w:tc>
        <w:tc>
          <w:tcPr>
            <w:tcW w:w="11512" w:type="dxa"/>
            <w:gridSpan w:val="7"/>
          </w:tcPr>
          <w:p w14:paraId="09C14708" w14:textId="77777777" w:rsidR="00D74881" w:rsidRDefault="00D74881" w:rsidP="00DD00C7">
            <w:pPr>
              <w:pStyle w:val="Heading1Alt"/>
            </w:pPr>
            <w:r w:rsidRPr="00D022B3">
              <w:rPr>
                <w:noProof/>
              </w:rPr>
              <w:t>Priya Patel</w:t>
            </w:r>
          </w:p>
        </w:tc>
        <w:tc>
          <w:tcPr>
            <w:tcW w:w="1439" w:type="dxa"/>
          </w:tcPr>
          <w:p w14:paraId="56CEC3BD" w14:textId="77777777" w:rsidR="00D74881" w:rsidRDefault="00D74881"/>
        </w:tc>
      </w:tr>
      <w:tr w:rsidR="00D74881" w14:paraId="7AA2769A" w14:textId="77777777" w:rsidTr="00292168">
        <w:tc>
          <w:tcPr>
            <w:tcW w:w="2878" w:type="dxa"/>
            <w:gridSpan w:val="2"/>
          </w:tcPr>
          <w:p w14:paraId="62948408" w14:textId="77777777" w:rsidR="00D74881" w:rsidRDefault="00D74881"/>
        </w:tc>
        <w:tc>
          <w:tcPr>
            <w:tcW w:w="2878" w:type="dxa"/>
            <w:gridSpan w:val="2"/>
          </w:tcPr>
          <w:p w14:paraId="769A0430" w14:textId="77777777" w:rsidR="00D74881" w:rsidRDefault="00D74881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456EEC05" wp14:editId="4B6142C6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190500</wp:posOffset>
                      </wp:positionV>
                      <wp:extent cx="3199765" cy="266700"/>
                      <wp:effectExtent l="0" t="0" r="635" b="0"/>
                      <wp:wrapNone/>
                      <wp:docPr id="1315887658" name="Rectangle 131588765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9765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06BDFA" id="Rectangle 1315887658" o:spid="_x0000_s1026" style="position:absolute;margin-left:89.1pt;margin-top:15pt;width:251.95pt;height:21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0D9FAB1D" w14:textId="77777777" w:rsidR="00D74881" w:rsidRDefault="00D74881"/>
        </w:tc>
        <w:tc>
          <w:tcPr>
            <w:tcW w:w="2878" w:type="dxa"/>
          </w:tcPr>
          <w:p w14:paraId="41742CCF" w14:textId="77777777" w:rsidR="00D74881" w:rsidRDefault="00D74881"/>
        </w:tc>
        <w:tc>
          <w:tcPr>
            <w:tcW w:w="2878" w:type="dxa"/>
            <w:gridSpan w:val="3"/>
          </w:tcPr>
          <w:p w14:paraId="20E7E0A9" w14:textId="77777777" w:rsidR="00D74881" w:rsidRDefault="00D74881"/>
        </w:tc>
      </w:tr>
      <w:tr w:rsidR="00D74881" w14:paraId="399EAF3F" w14:textId="77777777" w:rsidTr="00EE5A14">
        <w:trPr>
          <w:trHeight w:val="342"/>
        </w:trPr>
        <w:tc>
          <w:tcPr>
            <w:tcW w:w="2878" w:type="dxa"/>
            <w:gridSpan w:val="2"/>
          </w:tcPr>
          <w:p w14:paraId="45ACEF86" w14:textId="77777777" w:rsidR="00D74881" w:rsidRDefault="00D74881"/>
        </w:tc>
        <w:tc>
          <w:tcPr>
            <w:tcW w:w="8634" w:type="dxa"/>
            <w:gridSpan w:val="4"/>
            <w:vAlign w:val="center"/>
          </w:tcPr>
          <w:p w14:paraId="166DD201" w14:textId="77777777" w:rsidR="00D74881" w:rsidRDefault="00000000" w:rsidP="00EE5A14">
            <w:pPr>
              <w:pStyle w:val="Heading2"/>
            </w:pPr>
            <w:sdt>
              <w:sdtPr>
                <w:id w:val="857086868"/>
                <w:placeholder>
                  <w:docPart w:val="44AC391D4D1C457DA172C06CA5EBEFA5"/>
                </w:placeholder>
                <w:temporary/>
                <w:showingPlcHdr/>
                <w15:appearance w15:val="hidden"/>
              </w:sdtPr>
              <w:sdtContent>
                <w:r w:rsidR="00D74881" w:rsidRPr="005B09BE">
                  <w:t>HAS SUCCESSFULLY COMPLETED THE</w:t>
                </w:r>
              </w:sdtContent>
            </w:sdt>
          </w:p>
        </w:tc>
        <w:tc>
          <w:tcPr>
            <w:tcW w:w="2878" w:type="dxa"/>
            <w:gridSpan w:val="3"/>
          </w:tcPr>
          <w:p w14:paraId="0E1E408A" w14:textId="77777777" w:rsidR="00D74881" w:rsidRDefault="00D74881"/>
        </w:tc>
      </w:tr>
      <w:tr w:rsidR="00D74881" w14:paraId="55B52037" w14:textId="77777777" w:rsidTr="005B09BE">
        <w:trPr>
          <w:trHeight w:val="412"/>
        </w:trPr>
        <w:tc>
          <w:tcPr>
            <w:tcW w:w="2878" w:type="dxa"/>
            <w:gridSpan w:val="2"/>
          </w:tcPr>
          <w:p w14:paraId="17B5D7CF" w14:textId="77777777" w:rsidR="00D74881" w:rsidRDefault="00D74881"/>
        </w:tc>
        <w:tc>
          <w:tcPr>
            <w:tcW w:w="8634" w:type="dxa"/>
            <w:gridSpan w:val="4"/>
            <w:vAlign w:val="center"/>
          </w:tcPr>
          <w:p w14:paraId="3624E476" w14:textId="77777777" w:rsidR="00D74881" w:rsidRPr="005B09BE" w:rsidRDefault="00D7488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405D488D" w14:textId="77777777" w:rsidR="00D74881" w:rsidRDefault="00D74881"/>
        </w:tc>
      </w:tr>
      <w:tr w:rsidR="00D74881" w14:paraId="687166E3" w14:textId="77777777" w:rsidTr="005B09BE">
        <w:trPr>
          <w:trHeight w:val="582"/>
        </w:trPr>
        <w:tc>
          <w:tcPr>
            <w:tcW w:w="2878" w:type="dxa"/>
            <w:gridSpan w:val="2"/>
          </w:tcPr>
          <w:p w14:paraId="20A1B367" w14:textId="77777777" w:rsidR="00D74881" w:rsidRDefault="00D74881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766C2C97" w14:textId="77777777" w:rsidR="00D74881" w:rsidRPr="005B09BE" w:rsidRDefault="00D74881" w:rsidP="00EE5A14">
            <w:pPr>
              <w:pStyle w:val="Heading3"/>
            </w:pPr>
            <w:r w:rsidRPr="00D022B3">
              <w:rPr>
                <w:noProof/>
              </w:rPr>
              <w:t>Badminton</w:t>
            </w:r>
          </w:p>
        </w:tc>
        <w:tc>
          <w:tcPr>
            <w:tcW w:w="2878" w:type="dxa"/>
            <w:gridSpan w:val="3"/>
          </w:tcPr>
          <w:p w14:paraId="2EF78335" w14:textId="77777777" w:rsidR="00D74881" w:rsidRDefault="00D74881"/>
        </w:tc>
      </w:tr>
      <w:tr w:rsidR="00D74881" w14:paraId="3A92E3E8" w14:textId="77777777" w:rsidTr="005B09BE">
        <w:trPr>
          <w:trHeight w:val="666"/>
        </w:trPr>
        <w:tc>
          <w:tcPr>
            <w:tcW w:w="2878" w:type="dxa"/>
            <w:gridSpan w:val="2"/>
          </w:tcPr>
          <w:p w14:paraId="6184FC1D" w14:textId="77777777" w:rsidR="00D74881" w:rsidRDefault="00D74881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45C8C2B8" w14:textId="77777777" w:rsidR="00D74881" w:rsidRPr="005B09BE" w:rsidRDefault="00D7488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41E2F30C" w14:textId="77777777" w:rsidR="00D74881" w:rsidRDefault="00D74881"/>
        </w:tc>
      </w:tr>
      <w:tr w:rsidR="00D74881" w14:paraId="06578F14" w14:textId="77777777" w:rsidTr="005B09BE">
        <w:trPr>
          <w:trHeight w:val="666"/>
        </w:trPr>
        <w:tc>
          <w:tcPr>
            <w:tcW w:w="1439" w:type="dxa"/>
          </w:tcPr>
          <w:p w14:paraId="303E1F3D" w14:textId="77777777" w:rsidR="00D74881" w:rsidRDefault="00D74881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5A412679" w14:textId="77777777" w:rsidR="00D74881" w:rsidRPr="005B09BE" w:rsidRDefault="00000000" w:rsidP="00EE5A14">
            <w:pPr>
              <w:jc w:val="center"/>
            </w:pPr>
            <w:sdt>
              <w:sdtPr>
                <w:id w:val="1469476517"/>
                <w:placeholder>
                  <w:docPart w:val="EA0BFC2720C149BBB05A84A6262639EA"/>
                </w:placeholder>
                <w15:appearance w15:val="hidden"/>
              </w:sdtPr>
              <w:sdtContent>
                <w:r w:rsidR="00D74881">
                  <w:rPr>
                    <w:noProof/>
                  </w:rPr>
                  <w:t>1/15/2026</w:t>
                </w:r>
              </w:sdtContent>
            </w:sdt>
          </w:p>
        </w:tc>
        <w:tc>
          <w:tcPr>
            <w:tcW w:w="1439" w:type="dxa"/>
            <w:vAlign w:val="center"/>
          </w:tcPr>
          <w:p w14:paraId="106DDC75" w14:textId="77777777" w:rsidR="00D74881" w:rsidRPr="005B09BE" w:rsidRDefault="00D74881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61AF2894" w14:textId="7467BF64" w:rsidR="00D74881" w:rsidRDefault="00D74881" w:rsidP="00EE5A14">
            <w:pPr>
              <w:jc w:val="center"/>
            </w:pPr>
            <w:r>
              <w:rPr>
                <w:noProof/>
              </w:rPr>
              <w:t>D</w:t>
            </w:r>
            <w:r w:rsidR="001D00E6">
              <w:rPr>
                <w:noProof/>
              </w:rPr>
              <w:t>r</w:t>
            </w:r>
            <w:r>
              <w:rPr>
                <w:noProof/>
              </w:rPr>
              <w:t>. Kiran Desai</w:t>
            </w:r>
          </w:p>
        </w:tc>
        <w:tc>
          <w:tcPr>
            <w:tcW w:w="1439" w:type="dxa"/>
          </w:tcPr>
          <w:p w14:paraId="17B498D3" w14:textId="77777777" w:rsidR="00D74881" w:rsidRDefault="00D74881"/>
        </w:tc>
      </w:tr>
      <w:tr w:rsidR="00D74881" w14:paraId="2876E0FF" w14:textId="77777777" w:rsidTr="005B09BE">
        <w:trPr>
          <w:trHeight w:val="490"/>
        </w:trPr>
        <w:tc>
          <w:tcPr>
            <w:tcW w:w="2878" w:type="dxa"/>
            <w:gridSpan w:val="2"/>
          </w:tcPr>
          <w:p w14:paraId="68189D1F" w14:textId="77777777" w:rsidR="00D74881" w:rsidRDefault="00D74881"/>
        </w:tc>
        <w:tc>
          <w:tcPr>
            <w:tcW w:w="8634" w:type="dxa"/>
            <w:gridSpan w:val="4"/>
            <w:vAlign w:val="center"/>
          </w:tcPr>
          <w:p w14:paraId="1350AA92" w14:textId="77777777" w:rsidR="00D74881" w:rsidRPr="005B09BE" w:rsidRDefault="00D7488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18AC63A1" w14:textId="77777777" w:rsidR="00D74881" w:rsidRDefault="00D74881"/>
        </w:tc>
      </w:tr>
      <w:tr w:rsidR="00D74881" w14:paraId="47C987FB" w14:textId="77777777" w:rsidTr="005B09BE">
        <w:trPr>
          <w:trHeight w:val="985"/>
        </w:trPr>
        <w:tc>
          <w:tcPr>
            <w:tcW w:w="2878" w:type="dxa"/>
            <w:gridSpan w:val="2"/>
          </w:tcPr>
          <w:p w14:paraId="73A25161" w14:textId="77777777" w:rsidR="00D74881" w:rsidRDefault="00D74881"/>
        </w:tc>
        <w:tc>
          <w:tcPr>
            <w:tcW w:w="2878" w:type="dxa"/>
            <w:gridSpan w:val="2"/>
            <w:vAlign w:val="center"/>
          </w:tcPr>
          <w:p w14:paraId="3518DFAA" w14:textId="77777777" w:rsidR="00D74881" w:rsidRPr="005B09BE" w:rsidRDefault="00D74881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1649461E" w14:textId="77777777" w:rsidR="00D74881" w:rsidRPr="005B09BE" w:rsidRDefault="00D74881" w:rsidP="00EE5A14">
            <w:pPr>
              <w:pStyle w:val="Heading2"/>
            </w:pPr>
            <w:r>
              <w:t xml:space="preserve">Thanks </w:t>
            </w:r>
          </w:p>
        </w:tc>
        <w:tc>
          <w:tcPr>
            <w:tcW w:w="2878" w:type="dxa"/>
            <w:vAlign w:val="center"/>
          </w:tcPr>
          <w:p w14:paraId="141399B5" w14:textId="77777777" w:rsidR="00D74881" w:rsidRPr="005B09BE" w:rsidRDefault="00D7488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4EFC800E" w14:textId="77777777" w:rsidR="00D74881" w:rsidRDefault="00D74881"/>
        </w:tc>
      </w:tr>
    </w:tbl>
    <w:p w14:paraId="19727B6E" w14:textId="77777777" w:rsidR="00D74881" w:rsidRDefault="00D74881">
      <w:pPr>
        <w:sectPr w:rsidR="00D74881" w:rsidSect="00D74881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57F5FD3B" w14:textId="77777777" w:rsidR="00D74881" w:rsidRDefault="00D74881" w:rsidP="0025656E">
      <w:pPr>
        <w:pStyle w:val="GraphicAnchor"/>
      </w:pPr>
      <w:r w:rsidRPr="00C46B32"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6D4B804A" wp14:editId="04859956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632650083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799350285" name="Rectangle 799350285" title="Background Placeholder"/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532225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03091910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19399899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901832470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64248744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67547917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19445995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445118054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24678216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95790037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619550831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012677477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8AFC32" id="Group 2" o:spid="_x0000_s1026" style="position:absolute;margin-left:-35pt;margin-top:-35pt;width:11in;height:612.75pt;z-index:-251649024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">
                <v:rect id="Rectangle 799350285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D74881" w14:paraId="06C7BCCC" w14:textId="77777777" w:rsidTr="00C46B32">
        <w:trPr>
          <w:trHeight w:val="2716"/>
        </w:trPr>
        <w:tc>
          <w:tcPr>
            <w:tcW w:w="1439" w:type="dxa"/>
          </w:tcPr>
          <w:p w14:paraId="1300AB36" w14:textId="77777777" w:rsidR="00D74881" w:rsidRDefault="00D74881"/>
        </w:tc>
        <w:tc>
          <w:tcPr>
            <w:tcW w:w="11032" w:type="dxa"/>
            <w:gridSpan w:val="6"/>
            <w:vAlign w:val="center"/>
          </w:tcPr>
          <w:p w14:paraId="1BB4E3E0" w14:textId="77777777" w:rsidR="00D74881" w:rsidRDefault="00000000" w:rsidP="00C46B32">
            <w:pPr>
              <w:pStyle w:val="Heading1"/>
              <w:jc w:val="right"/>
            </w:pPr>
            <w:sdt>
              <w:sdtPr>
                <w:id w:val="-1987302578"/>
                <w:placeholder>
                  <w:docPart w:val="8AC88D50C71B47DDBEA6376892BF4011"/>
                </w:placeholder>
                <w:temporary/>
                <w:showingPlcHdr/>
                <w15:appearance w15:val="hidden"/>
              </w:sdtPr>
              <w:sdtContent>
                <w:r w:rsidR="00D74881" w:rsidRPr="00366216">
                  <w:t>CERTIFICATE</w:t>
                </w:r>
                <w:r w:rsidR="00D74881"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0596D721" w14:textId="77777777" w:rsidR="00D74881" w:rsidRDefault="00D74881"/>
        </w:tc>
      </w:tr>
      <w:tr w:rsidR="00D74881" w14:paraId="721140AA" w14:textId="77777777" w:rsidTr="00BE7829">
        <w:trPr>
          <w:trHeight w:val="430"/>
        </w:trPr>
        <w:tc>
          <w:tcPr>
            <w:tcW w:w="14390" w:type="dxa"/>
            <w:gridSpan w:val="9"/>
          </w:tcPr>
          <w:p w14:paraId="37A28D3D" w14:textId="77777777" w:rsidR="00D74881" w:rsidRDefault="00D74881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145834DD" wp14:editId="16F0B3BE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557338081" name="Rectangle 55733808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24A5786" id="Rectangle 557338081" o:spid="_x0000_s1026" style="position:absolute;margin-left:254pt;margin-top:20.35pt;width:212pt;height:21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D74881" w14:paraId="52D62630" w14:textId="77777777" w:rsidTr="00292168">
        <w:trPr>
          <w:trHeight w:val="408"/>
        </w:trPr>
        <w:tc>
          <w:tcPr>
            <w:tcW w:w="2878" w:type="dxa"/>
            <w:gridSpan w:val="2"/>
          </w:tcPr>
          <w:p w14:paraId="1AEA9BFE" w14:textId="77777777" w:rsidR="00D74881" w:rsidRDefault="00D74881"/>
        </w:tc>
        <w:tc>
          <w:tcPr>
            <w:tcW w:w="8634" w:type="dxa"/>
            <w:gridSpan w:val="4"/>
            <w:vAlign w:val="center"/>
          </w:tcPr>
          <w:p w14:paraId="356F17D8" w14:textId="77777777" w:rsidR="00D74881" w:rsidRPr="00292168" w:rsidRDefault="00000000" w:rsidP="00EE5A14">
            <w:pPr>
              <w:pStyle w:val="Heading2"/>
            </w:pPr>
            <w:sdt>
              <w:sdtPr>
                <w:id w:val="-1313486126"/>
                <w:placeholder>
                  <w:docPart w:val="C4AD0A3F67004563936544AB6D99F868"/>
                </w:placeholder>
                <w:temporary/>
                <w:showingPlcHdr/>
                <w15:appearance w15:val="hidden"/>
              </w:sdtPr>
              <w:sdtContent>
                <w:r w:rsidR="00D74881"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01F298A2" w14:textId="77777777" w:rsidR="00D74881" w:rsidRDefault="00D74881"/>
        </w:tc>
      </w:tr>
      <w:tr w:rsidR="00D74881" w14:paraId="6B47298A" w14:textId="77777777" w:rsidTr="00DA07D7">
        <w:trPr>
          <w:trHeight w:val="854"/>
        </w:trPr>
        <w:tc>
          <w:tcPr>
            <w:tcW w:w="14390" w:type="dxa"/>
            <w:gridSpan w:val="9"/>
          </w:tcPr>
          <w:p w14:paraId="7C83E723" w14:textId="77777777" w:rsidR="00D74881" w:rsidRDefault="00D74881"/>
        </w:tc>
      </w:tr>
      <w:tr w:rsidR="00D74881" w14:paraId="65E5EA01" w14:textId="77777777" w:rsidTr="00292168">
        <w:tc>
          <w:tcPr>
            <w:tcW w:w="1439" w:type="dxa"/>
          </w:tcPr>
          <w:p w14:paraId="24118ED7" w14:textId="77777777" w:rsidR="00D74881" w:rsidRDefault="00D74881"/>
        </w:tc>
        <w:tc>
          <w:tcPr>
            <w:tcW w:w="11512" w:type="dxa"/>
            <w:gridSpan w:val="7"/>
          </w:tcPr>
          <w:p w14:paraId="50A1A3BF" w14:textId="77777777" w:rsidR="00D74881" w:rsidRDefault="00D74881" w:rsidP="00DD00C7">
            <w:pPr>
              <w:pStyle w:val="Heading1Alt"/>
            </w:pPr>
            <w:r w:rsidRPr="00D022B3">
              <w:rPr>
                <w:noProof/>
              </w:rPr>
              <w:t>Aarav Joshi</w:t>
            </w:r>
          </w:p>
        </w:tc>
        <w:tc>
          <w:tcPr>
            <w:tcW w:w="1439" w:type="dxa"/>
          </w:tcPr>
          <w:p w14:paraId="6413C7D4" w14:textId="77777777" w:rsidR="00D74881" w:rsidRDefault="00D74881"/>
        </w:tc>
      </w:tr>
      <w:tr w:rsidR="00D74881" w14:paraId="663C2ECF" w14:textId="77777777" w:rsidTr="00292168">
        <w:tc>
          <w:tcPr>
            <w:tcW w:w="2878" w:type="dxa"/>
            <w:gridSpan w:val="2"/>
          </w:tcPr>
          <w:p w14:paraId="404F07F9" w14:textId="77777777" w:rsidR="00D74881" w:rsidRDefault="00D74881"/>
        </w:tc>
        <w:tc>
          <w:tcPr>
            <w:tcW w:w="2878" w:type="dxa"/>
            <w:gridSpan w:val="2"/>
          </w:tcPr>
          <w:p w14:paraId="32F1AC9B" w14:textId="77777777" w:rsidR="00D74881" w:rsidRDefault="00D74881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2B2C2F01" wp14:editId="59140EEE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190500</wp:posOffset>
                      </wp:positionV>
                      <wp:extent cx="3199765" cy="266700"/>
                      <wp:effectExtent l="0" t="0" r="635" b="0"/>
                      <wp:wrapNone/>
                      <wp:docPr id="2032859328" name="Rectangle 20328593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9765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A02194" id="Rectangle 2032859328" o:spid="_x0000_s1026" style="position:absolute;margin-left:89.1pt;margin-top:15pt;width:251.95pt;height:21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7C778548" w14:textId="77777777" w:rsidR="00D74881" w:rsidRDefault="00D74881"/>
        </w:tc>
        <w:tc>
          <w:tcPr>
            <w:tcW w:w="2878" w:type="dxa"/>
          </w:tcPr>
          <w:p w14:paraId="1041063B" w14:textId="77777777" w:rsidR="00D74881" w:rsidRDefault="00D74881"/>
        </w:tc>
        <w:tc>
          <w:tcPr>
            <w:tcW w:w="2878" w:type="dxa"/>
            <w:gridSpan w:val="3"/>
          </w:tcPr>
          <w:p w14:paraId="2998CEA4" w14:textId="77777777" w:rsidR="00D74881" w:rsidRDefault="00D74881"/>
        </w:tc>
      </w:tr>
      <w:tr w:rsidR="00D74881" w14:paraId="62C00B94" w14:textId="77777777" w:rsidTr="00EE5A14">
        <w:trPr>
          <w:trHeight w:val="342"/>
        </w:trPr>
        <w:tc>
          <w:tcPr>
            <w:tcW w:w="2878" w:type="dxa"/>
            <w:gridSpan w:val="2"/>
          </w:tcPr>
          <w:p w14:paraId="2DDCB51C" w14:textId="77777777" w:rsidR="00D74881" w:rsidRDefault="00D74881"/>
        </w:tc>
        <w:tc>
          <w:tcPr>
            <w:tcW w:w="8634" w:type="dxa"/>
            <w:gridSpan w:val="4"/>
            <w:vAlign w:val="center"/>
          </w:tcPr>
          <w:p w14:paraId="071CBAF5" w14:textId="77777777" w:rsidR="00D74881" w:rsidRDefault="00000000" w:rsidP="00EE5A14">
            <w:pPr>
              <w:pStyle w:val="Heading2"/>
            </w:pPr>
            <w:sdt>
              <w:sdtPr>
                <w:id w:val="901021545"/>
                <w:placeholder>
                  <w:docPart w:val="E6AFDA4FA1F64E36A7D6BEB5C11FB4D2"/>
                </w:placeholder>
                <w:temporary/>
                <w:showingPlcHdr/>
                <w15:appearance w15:val="hidden"/>
              </w:sdtPr>
              <w:sdtContent>
                <w:r w:rsidR="00D74881" w:rsidRPr="005B09BE">
                  <w:t>HAS SUCCESSFULLY COMPLETED THE</w:t>
                </w:r>
              </w:sdtContent>
            </w:sdt>
          </w:p>
        </w:tc>
        <w:tc>
          <w:tcPr>
            <w:tcW w:w="2878" w:type="dxa"/>
            <w:gridSpan w:val="3"/>
          </w:tcPr>
          <w:p w14:paraId="743CFCED" w14:textId="77777777" w:rsidR="00D74881" w:rsidRDefault="00D74881"/>
        </w:tc>
      </w:tr>
      <w:tr w:rsidR="00D74881" w14:paraId="4C41580E" w14:textId="77777777" w:rsidTr="005B09BE">
        <w:trPr>
          <w:trHeight w:val="412"/>
        </w:trPr>
        <w:tc>
          <w:tcPr>
            <w:tcW w:w="2878" w:type="dxa"/>
            <w:gridSpan w:val="2"/>
          </w:tcPr>
          <w:p w14:paraId="7C8913CA" w14:textId="77777777" w:rsidR="00D74881" w:rsidRDefault="00D74881"/>
        </w:tc>
        <w:tc>
          <w:tcPr>
            <w:tcW w:w="8634" w:type="dxa"/>
            <w:gridSpan w:val="4"/>
            <w:vAlign w:val="center"/>
          </w:tcPr>
          <w:p w14:paraId="31C92338" w14:textId="77777777" w:rsidR="00D74881" w:rsidRPr="005B09BE" w:rsidRDefault="00D7488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0C58F87C" w14:textId="77777777" w:rsidR="00D74881" w:rsidRDefault="00D74881"/>
        </w:tc>
      </w:tr>
      <w:tr w:rsidR="00D74881" w14:paraId="264B0C68" w14:textId="77777777" w:rsidTr="005B09BE">
        <w:trPr>
          <w:trHeight w:val="582"/>
        </w:trPr>
        <w:tc>
          <w:tcPr>
            <w:tcW w:w="2878" w:type="dxa"/>
            <w:gridSpan w:val="2"/>
          </w:tcPr>
          <w:p w14:paraId="01DBF4F8" w14:textId="77777777" w:rsidR="00D74881" w:rsidRDefault="00D74881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6E518670" w14:textId="77777777" w:rsidR="00D74881" w:rsidRPr="005B09BE" w:rsidRDefault="00D74881" w:rsidP="00EE5A14">
            <w:pPr>
              <w:pStyle w:val="Heading3"/>
            </w:pPr>
            <w:r w:rsidRPr="00D022B3">
              <w:rPr>
                <w:noProof/>
              </w:rPr>
              <w:t>Long Jump</w:t>
            </w:r>
          </w:p>
        </w:tc>
        <w:tc>
          <w:tcPr>
            <w:tcW w:w="2878" w:type="dxa"/>
            <w:gridSpan w:val="3"/>
          </w:tcPr>
          <w:p w14:paraId="489F674F" w14:textId="77777777" w:rsidR="00D74881" w:rsidRDefault="00D74881"/>
        </w:tc>
      </w:tr>
      <w:tr w:rsidR="00D74881" w14:paraId="07105FD4" w14:textId="77777777" w:rsidTr="005B09BE">
        <w:trPr>
          <w:trHeight w:val="666"/>
        </w:trPr>
        <w:tc>
          <w:tcPr>
            <w:tcW w:w="2878" w:type="dxa"/>
            <w:gridSpan w:val="2"/>
          </w:tcPr>
          <w:p w14:paraId="2827A8EE" w14:textId="77777777" w:rsidR="00D74881" w:rsidRDefault="00D74881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14888050" w14:textId="77777777" w:rsidR="00D74881" w:rsidRPr="005B09BE" w:rsidRDefault="00D7488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53AF4C56" w14:textId="77777777" w:rsidR="00D74881" w:rsidRDefault="00D74881"/>
        </w:tc>
      </w:tr>
      <w:tr w:rsidR="00D74881" w14:paraId="6E015932" w14:textId="77777777" w:rsidTr="005B09BE">
        <w:trPr>
          <w:trHeight w:val="666"/>
        </w:trPr>
        <w:tc>
          <w:tcPr>
            <w:tcW w:w="1439" w:type="dxa"/>
          </w:tcPr>
          <w:p w14:paraId="1A3900AA" w14:textId="77777777" w:rsidR="00D74881" w:rsidRDefault="00D74881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17DB3986" w14:textId="77777777" w:rsidR="00D74881" w:rsidRPr="005B09BE" w:rsidRDefault="00000000" w:rsidP="00EE5A14">
            <w:pPr>
              <w:jc w:val="center"/>
            </w:pPr>
            <w:sdt>
              <w:sdtPr>
                <w:id w:val="740837471"/>
                <w:placeholder>
                  <w:docPart w:val="4B28C76BD778418EAB97D4862198B4EE"/>
                </w:placeholder>
                <w15:appearance w15:val="hidden"/>
              </w:sdtPr>
              <w:sdtContent>
                <w:r w:rsidR="00D74881">
                  <w:rPr>
                    <w:noProof/>
                  </w:rPr>
                  <w:t>1/15/2026</w:t>
                </w:r>
              </w:sdtContent>
            </w:sdt>
          </w:p>
        </w:tc>
        <w:tc>
          <w:tcPr>
            <w:tcW w:w="1439" w:type="dxa"/>
            <w:vAlign w:val="center"/>
          </w:tcPr>
          <w:p w14:paraId="503A9342" w14:textId="77777777" w:rsidR="00D74881" w:rsidRPr="005B09BE" w:rsidRDefault="00D74881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7230330D" w14:textId="77777777" w:rsidR="00D74881" w:rsidRDefault="00D74881" w:rsidP="00EE5A14">
            <w:pPr>
              <w:jc w:val="center"/>
            </w:pPr>
            <w:r>
              <w:rPr>
                <w:noProof/>
              </w:rPr>
              <w:t>Prof. Neha Trivedi</w:t>
            </w:r>
          </w:p>
        </w:tc>
        <w:tc>
          <w:tcPr>
            <w:tcW w:w="1439" w:type="dxa"/>
          </w:tcPr>
          <w:p w14:paraId="3E235F07" w14:textId="77777777" w:rsidR="00D74881" w:rsidRDefault="00D74881"/>
        </w:tc>
      </w:tr>
      <w:tr w:rsidR="00D74881" w14:paraId="52F8E1C8" w14:textId="77777777" w:rsidTr="005B09BE">
        <w:trPr>
          <w:trHeight w:val="490"/>
        </w:trPr>
        <w:tc>
          <w:tcPr>
            <w:tcW w:w="2878" w:type="dxa"/>
            <w:gridSpan w:val="2"/>
          </w:tcPr>
          <w:p w14:paraId="44C7C235" w14:textId="77777777" w:rsidR="00D74881" w:rsidRDefault="00D74881"/>
        </w:tc>
        <w:tc>
          <w:tcPr>
            <w:tcW w:w="8634" w:type="dxa"/>
            <w:gridSpan w:val="4"/>
            <w:vAlign w:val="center"/>
          </w:tcPr>
          <w:p w14:paraId="3E724C96" w14:textId="77777777" w:rsidR="00D74881" w:rsidRPr="005B09BE" w:rsidRDefault="00D7488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41F0EE75" w14:textId="77777777" w:rsidR="00D74881" w:rsidRDefault="00D74881"/>
        </w:tc>
      </w:tr>
      <w:tr w:rsidR="00D74881" w14:paraId="0FD91C2D" w14:textId="77777777" w:rsidTr="005B09BE">
        <w:trPr>
          <w:trHeight w:val="985"/>
        </w:trPr>
        <w:tc>
          <w:tcPr>
            <w:tcW w:w="2878" w:type="dxa"/>
            <w:gridSpan w:val="2"/>
          </w:tcPr>
          <w:p w14:paraId="30FAA959" w14:textId="77777777" w:rsidR="00D74881" w:rsidRDefault="00D74881"/>
        </w:tc>
        <w:tc>
          <w:tcPr>
            <w:tcW w:w="2878" w:type="dxa"/>
            <w:gridSpan w:val="2"/>
            <w:vAlign w:val="center"/>
          </w:tcPr>
          <w:p w14:paraId="1B3F8032" w14:textId="77777777" w:rsidR="00D74881" w:rsidRPr="005B09BE" w:rsidRDefault="00D74881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6E25AEDD" w14:textId="77777777" w:rsidR="00D74881" w:rsidRPr="005B09BE" w:rsidRDefault="00D74881" w:rsidP="00EE5A14">
            <w:pPr>
              <w:pStyle w:val="Heading2"/>
            </w:pPr>
            <w:r>
              <w:t xml:space="preserve">Thanks </w:t>
            </w:r>
          </w:p>
        </w:tc>
        <w:tc>
          <w:tcPr>
            <w:tcW w:w="2878" w:type="dxa"/>
            <w:vAlign w:val="center"/>
          </w:tcPr>
          <w:p w14:paraId="36B25709" w14:textId="77777777" w:rsidR="00D74881" w:rsidRPr="005B09BE" w:rsidRDefault="00D7488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72C1CCC2" w14:textId="77777777" w:rsidR="00D74881" w:rsidRDefault="00D74881"/>
        </w:tc>
      </w:tr>
    </w:tbl>
    <w:p w14:paraId="171A9AD4" w14:textId="77777777" w:rsidR="00D74881" w:rsidRDefault="00D74881">
      <w:pPr>
        <w:sectPr w:rsidR="00D74881" w:rsidSect="00D74881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72B27E7F" w14:textId="77777777" w:rsidR="00D74881" w:rsidRDefault="00D74881" w:rsidP="0025656E">
      <w:pPr>
        <w:pStyle w:val="GraphicAnchor"/>
      </w:pPr>
      <w:r w:rsidRPr="00C46B32"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718DAAEE" wp14:editId="62E370EF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1677610329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97131613" name="Rectangle 97131613" title="Background Placeholder"/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160893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934983974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50396722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81548317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05276441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30828403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310926498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60834869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734710126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490344165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935319672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95672671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32B5E4" id="Group 2" o:spid="_x0000_s1026" style="position:absolute;margin-left:-35pt;margin-top:-35pt;width:11in;height:612.75pt;z-index:-251644928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">
                <v:rect id="Rectangle 97131613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D74881" w14:paraId="439CFAFA" w14:textId="77777777" w:rsidTr="00C46B32">
        <w:trPr>
          <w:trHeight w:val="2716"/>
        </w:trPr>
        <w:tc>
          <w:tcPr>
            <w:tcW w:w="1439" w:type="dxa"/>
          </w:tcPr>
          <w:p w14:paraId="44ABB2EA" w14:textId="77777777" w:rsidR="00D74881" w:rsidRDefault="00D74881"/>
        </w:tc>
        <w:tc>
          <w:tcPr>
            <w:tcW w:w="11032" w:type="dxa"/>
            <w:gridSpan w:val="6"/>
            <w:vAlign w:val="center"/>
          </w:tcPr>
          <w:p w14:paraId="09FBA0B0" w14:textId="77777777" w:rsidR="00D74881" w:rsidRDefault="00000000" w:rsidP="00C46B32">
            <w:pPr>
              <w:pStyle w:val="Heading1"/>
              <w:jc w:val="right"/>
            </w:pPr>
            <w:sdt>
              <w:sdtPr>
                <w:id w:val="2078018875"/>
                <w:placeholder>
                  <w:docPart w:val="A32B3CAB5C6448B6A30EF9DA6D190FD5"/>
                </w:placeholder>
                <w:temporary/>
                <w:showingPlcHdr/>
                <w15:appearance w15:val="hidden"/>
              </w:sdtPr>
              <w:sdtContent>
                <w:r w:rsidR="00D74881" w:rsidRPr="00366216">
                  <w:t>CERTIFICATE</w:t>
                </w:r>
                <w:r w:rsidR="00D74881"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15504613" w14:textId="77777777" w:rsidR="00D74881" w:rsidRDefault="00D74881"/>
        </w:tc>
      </w:tr>
      <w:tr w:rsidR="00D74881" w14:paraId="76810F28" w14:textId="77777777" w:rsidTr="00BE7829">
        <w:trPr>
          <w:trHeight w:val="430"/>
        </w:trPr>
        <w:tc>
          <w:tcPr>
            <w:tcW w:w="14390" w:type="dxa"/>
            <w:gridSpan w:val="9"/>
          </w:tcPr>
          <w:p w14:paraId="78552BDF" w14:textId="77777777" w:rsidR="00D74881" w:rsidRDefault="00D74881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4A70600F" wp14:editId="5421F41E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1550323347" name="Rectangle 1550323347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A0181E8" id="Rectangle 1550323347" o:spid="_x0000_s1026" style="position:absolute;margin-left:254pt;margin-top:20.35pt;width:212pt;height:21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D74881" w14:paraId="7C34070B" w14:textId="77777777" w:rsidTr="00292168">
        <w:trPr>
          <w:trHeight w:val="408"/>
        </w:trPr>
        <w:tc>
          <w:tcPr>
            <w:tcW w:w="2878" w:type="dxa"/>
            <w:gridSpan w:val="2"/>
          </w:tcPr>
          <w:p w14:paraId="502F6931" w14:textId="77777777" w:rsidR="00D74881" w:rsidRDefault="00D74881"/>
        </w:tc>
        <w:tc>
          <w:tcPr>
            <w:tcW w:w="8634" w:type="dxa"/>
            <w:gridSpan w:val="4"/>
            <w:vAlign w:val="center"/>
          </w:tcPr>
          <w:p w14:paraId="45E359C9" w14:textId="77777777" w:rsidR="00D74881" w:rsidRPr="00292168" w:rsidRDefault="00000000" w:rsidP="00EE5A14">
            <w:pPr>
              <w:pStyle w:val="Heading2"/>
            </w:pPr>
            <w:sdt>
              <w:sdtPr>
                <w:id w:val="-501044570"/>
                <w:placeholder>
                  <w:docPart w:val="6B0E49E4EDA04322840639A464ACA656"/>
                </w:placeholder>
                <w:temporary/>
                <w:showingPlcHdr/>
                <w15:appearance w15:val="hidden"/>
              </w:sdtPr>
              <w:sdtContent>
                <w:r w:rsidR="00D74881"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3DF85DD2" w14:textId="77777777" w:rsidR="00D74881" w:rsidRDefault="00D74881"/>
        </w:tc>
      </w:tr>
      <w:tr w:rsidR="00D74881" w14:paraId="43AD5C3C" w14:textId="77777777" w:rsidTr="00DA07D7">
        <w:trPr>
          <w:trHeight w:val="854"/>
        </w:trPr>
        <w:tc>
          <w:tcPr>
            <w:tcW w:w="14390" w:type="dxa"/>
            <w:gridSpan w:val="9"/>
          </w:tcPr>
          <w:p w14:paraId="72FF3551" w14:textId="77777777" w:rsidR="00D74881" w:rsidRDefault="00D74881"/>
        </w:tc>
      </w:tr>
      <w:tr w:rsidR="00D74881" w14:paraId="3DF413D5" w14:textId="77777777" w:rsidTr="00292168">
        <w:tc>
          <w:tcPr>
            <w:tcW w:w="1439" w:type="dxa"/>
          </w:tcPr>
          <w:p w14:paraId="6CB854B8" w14:textId="77777777" w:rsidR="00D74881" w:rsidRDefault="00D74881"/>
        </w:tc>
        <w:tc>
          <w:tcPr>
            <w:tcW w:w="11512" w:type="dxa"/>
            <w:gridSpan w:val="7"/>
          </w:tcPr>
          <w:p w14:paraId="7696F866" w14:textId="77777777" w:rsidR="00D74881" w:rsidRDefault="00D74881" w:rsidP="00DD00C7">
            <w:pPr>
              <w:pStyle w:val="Heading1Alt"/>
            </w:pPr>
            <w:r w:rsidRPr="00D022B3">
              <w:rPr>
                <w:noProof/>
              </w:rPr>
              <w:t>Sneha Shah</w:t>
            </w:r>
          </w:p>
        </w:tc>
        <w:tc>
          <w:tcPr>
            <w:tcW w:w="1439" w:type="dxa"/>
          </w:tcPr>
          <w:p w14:paraId="18C44E14" w14:textId="77777777" w:rsidR="00D74881" w:rsidRDefault="00D74881"/>
        </w:tc>
      </w:tr>
      <w:tr w:rsidR="00D74881" w14:paraId="1A7759D0" w14:textId="77777777" w:rsidTr="00292168">
        <w:tc>
          <w:tcPr>
            <w:tcW w:w="2878" w:type="dxa"/>
            <w:gridSpan w:val="2"/>
          </w:tcPr>
          <w:p w14:paraId="57A99F8E" w14:textId="77777777" w:rsidR="00D74881" w:rsidRDefault="00D74881"/>
        </w:tc>
        <w:tc>
          <w:tcPr>
            <w:tcW w:w="2878" w:type="dxa"/>
            <w:gridSpan w:val="2"/>
          </w:tcPr>
          <w:p w14:paraId="215AE7E0" w14:textId="77777777" w:rsidR="00D74881" w:rsidRDefault="00D74881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359F067B" wp14:editId="30C85F85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190500</wp:posOffset>
                      </wp:positionV>
                      <wp:extent cx="3199765" cy="266700"/>
                      <wp:effectExtent l="0" t="0" r="635" b="0"/>
                      <wp:wrapNone/>
                      <wp:docPr id="570171163" name="Rectangle 57017116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9765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BCF202" id="Rectangle 570171163" o:spid="_x0000_s1026" style="position:absolute;margin-left:89.1pt;margin-top:15pt;width:251.95pt;height:21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377E3552" w14:textId="77777777" w:rsidR="00D74881" w:rsidRDefault="00D74881"/>
        </w:tc>
        <w:tc>
          <w:tcPr>
            <w:tcW w:w="2878" w:type="dxa"/>
          </w:tcPr>
          <w:p w14:paraId="7FD0666C" w14:textId="77777777" w:rsidR="00D74881" w:rsidRDefault="00D74881"/>
        </w:tc>
        <w:tc>
          <w:tcPr>
            <w:tcW w:w="2878" w:type="dxa"/>
            <w:gridSpan w:val="3"/>
          </w:tcPr>
          <w:p w14:paraId="78F6430E" w14:textId="77777777" w:rsidR="00D74881" w:rsidRDefault="00D74881"/>
        </w:tc>
      </w:tr>
      <w:tr w:rsidR="00D74881" w14:paraId="271A6E5C" w14:textId="77777777" w:rsidTr="00EE5A14">
        <w:trPr>
          <w:trHeight w:val="342"/>
        </w:trPr>
        <w:tc>
          <w:tcPr>
            <w:tcW w:w="2878" w:type="dxa"/>
            <w:gridSpan w:val="2"/>
          </w:tcPr>
          <w:p w14:paraId="6FBD3F6D" w14:textId="77777777" w:rsidR="00D74881" w:rsidRDefault="00D74881"/>
        </w:tc>
        <w:tc>
          <w:tcPr>
            <w:tcW w:w="8634" w:type="dxa"/>
            <w:gridSpan w:val="4"/>
            <w:vAlign w:val="center"/>
          </w:tcPr>
          <w:p w14:paraId="4A3721A6" w14:textId="77777777" w:rsidR="00D74881" w:rsidRDefault="00000000" w:rsidP="00EE5A14">
            <w:pPr>
              <w:pStyle w:val="Heading2"/>
            </w:pPr>
            <w:sdt>
              <w:sdtPr>
                <w:id w:val="359396273"/>
                <w:placeholder>
                  <w:docPart w:val="1F3E0E9864C1439B95E13FDFBBE3B1FD"/>
                </w:placeholder>
                <w:temporary/>
                <w:showingPlcHdr/>
                <w15:appearance w15:val="hidden"/>
              </w:sdtPr>
              <w:sdtContent>
                <w:r w:rsidR="00D74881" w:rsidRPr="005B09BE">
                  <w:t>HAS SUCCESSFULLY COMPLETED THE</w:t>
                </w:r>
              </w:sdtContent>
            </w:sdt>
          </w:p>
        </w:tc>
        <w:tc>
          <w:tcPr>
            <w:tcW w:w="2878" w:type="dxa"/>
            <w:gridSpan w:val="3"/>
          </w:tcPr>
          <w:p w14:paraId="4012AA42" w14:textId="77777777" w:rsidR="00D74881" w:rsidRDefault="00D74881"/>
        </w:tc>
      </w:tr>
      <w:tr w:rsidR="00D74881" w14:paraId="289FBA5A" w14:textId="77777777" w:rsidTr="005B09BE">
        <w:trPr>
          <w:trHeight w:val="412"/>
        </w:trPr>
        <w:tc>
          <w:tcPr>
            <w:tcW w:w="2878" w:type="dxa"/>
            <w:gridSpan w:val="2"/>
          </w:tcPr>
          <w:p w14:paraId="3C0884BB" w14:textId="77777777" w:rsidR="00D74881" w:rsidRDefault="00D74881"/>
        </w:tc>
        <w:tc>
          <w:tcPr>
            <w:tcW w:w="8634" w:type="dxa"/>
            <w:gridSpan w:val="4"/>
            <w:vAlign w:val="center"/>
          </w:tcPr>
          <w:p w14:paraId="2DD8D473" w14:textId="77777777" w:rsidR="00D74881" w:rsidRPr="005B09BE" w:rsidRDefault="00D7488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725B036F" w14:textId="77777777" w:rsidR="00D74881" w:rsidRDefault="00D74881"/>
        </w:tc>
      </w:tr>
      <w:tr w:rsidR="00D74881" w14:paraId="7A41F873" w14:textId="77777777" w:rsidTr="005B09BE">
        <w:trPr>
          <w:trHeight w:val="582"/>
        </w:trPr>
        <w:tc>
          <w:tcPr>
            <w:tcW w:w="2878" w:type="dxa"/>
            <w:gridSpan w:val="2"/>
          </w:tcPr>
          <w:p w14:paraId="12BCE072" w14:textId="77777777" w:rsidR="00D74881" w:rsidRDefault="00D74881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72FB2F68" w14:textId="4B9B92D2" w:rsidR="00D74881" w:rsidRPr="005B09BE" w:rsidRDefault="00D74881" w:rsidP="00EE5A14">
            <w:pPr>
              <w:pStyle w:val="Heading3"/>
            </w:pPr>
            <w:r w:rsidRPr="00D022B3">
              <w:rPr>
                <w:noProof/>
              </w:rPr>
              <w:t>Volle</w:t>
            </w:r>
            <w:r w:rsidR="0008331B">
              <w:rPr>
                <w:noProof/>
              </w:rPr>
              <w:t>y</w:t>
            </w:r>
            <w:r w:rsidRPr="00D022B3">
              <w:rPr>
                <w:noProof/>
              </w:rPr>
              <w:t>ball</w:t>
            </w:r>
          </w:p>
        </w:tc>
        <w:tc>
          <w:tcPr>
            <w:tcW w:w="2878" w:type="dxa"/>
            <w:gridSpan w:val="3"/>
          </w:tcPr>
          <w:p w14:paraId="29569940" w14:textId="77777777" w:rsidR="00D74881" w:rsidRDefault="00D74881"/>
        </w:tc>
      </w:tr>
      <w:tr w:rsidR="00D74881" w14:paraId="40B56B51" w14:textId="77777777" w:rsidTr="005B09BE">
        <w:trPr>
          <w:trHeight w:val="666"/>
        </w:trPr>
        <w:tc>
          <w:tcPr>
            <w:tcW w:w="2878" w:type="dxa"/>
            <w:gridSpan w:val="2"/>
          </w:tcPr>
          <w:p w14:paraId="4FE54990" w14:textId="77777777" w:rsidR="00D74881" w:rsidRDefault="00D74881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2A4407D5" w14:textId="77777777" w:rsidR="00D74881" w:rsidRPr="005B09BE" w:rsidRDefault="00D7488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0EED4D26" w14:textId="77777777" w:rsidR="00D74881" w:rsidRDefault="00D74881"/>
        </w:tc>
      </w:tr>
      <w:tr w:rsidR="00D74881" w14:paraId="5DA65827" w14:textId="77777777" w:rsidTr="005B09BE">
        <w:trPr>
          <w:trHeight w:val="666"/>
        </w:trPr>
        <w:tc>
          <w:tcPr>
            <w:tcW w:w="1439" w:type="dxa"/>
          </w:tcPr>
          <w:p w14:paraId="0AE2EB54" w14:textId="77777777" w:rsidR="00D74881" w:rsidRDefault="00D74881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3E6AB462" w14:textId="77777777" w:rsidR="00D74881" w:rsidRPr="005B09BE" w:rsidRDefault="00000000" w:rsidP="00EE5A14">
            <w:pPr>
              <w:jc w:val="center"/>
            </w:pPr>
            <w:sdt>
              <w:sdtPr>
                <w:id w:val="712008479"/>
                <w:placeholder>
                  <w:docPart w:val="31FFC3F7F38840F5816B0F165E1D1D9C"/>
                </w:placeholder>
                <w15:appearance w15:val="hidden"/>
              </w:sdtPr>
              <w:sdtContent>
                <w:r w:rsidR="00D74881">
                  <w:rPr>
                    <w:noProof/>
                  </w:rPr>
                  <w:t>1/15/2026</w:t>
                </w:r>
              </w:sdtContent>
            </w:sdt>
          </w:p>
        </w:tc>
        <w:tc>
          <w:tcPr>
            <w:tcW w:w="1439" w:type="dxa"/>
            <w:vAlign w:val="center"/>
          </w:tcPr>
          <w:p w14:paraId="1E96D64A" w14:textId="77777777" w:rsidR="00D74881" w:rsidRPr="005B09BE" w:rsidRDefault="00D74881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1BA7A1B0" w14:textId="77777777" w:rsidR="00D74881" w:rsidRDefault="00D74881" w:rsidP="00EE5A14">
            <w:pPr>
              <w:jc w:val="center"/>
            </w:pPr>
            <w:r>
              <w:rPr>
                <w:noProof/>
              </w:rPr>
              <w:t>Dr. Rajesh Kumar</w:t>
            </w:r>
          </w:p>
        </w:tc>
        <w:tc>
          <w:tcPr>
            <w:tcW w:w="1439" w:type="dxa"/>
          </w:tcPr>
          <w:p w14:paraId="08F29763" w14:textId="77777777" w:rsidR="00D74881" w:rsidRDefault="00D74881"/>
        </w:tc>
      </w:tr>
      <w:tr w:rsidR="00D74881" w14:paraId="272BCD70" w14:textId="77777777" w:rsidTr="005B09BE">
        <w:trPr>
          <w:trHeight w:val="490"/>
        </w:trPr>
        <w:tc>
          <w:tcPr>
            <w:tcW w:w="2878" w:type="dxa"/>
            <w:gridSpan w:val="2"/>
          </w:tcPr>
          <w:p w14:paraId="5190A9EE" w14:textId="77777777" w:rsidR="00D74881" w:rsidRDefault="00D74881"/>
        </w:tc>
        <w:tc>
          <w:tcPr>
            <w:tcW w:w="8634" w:type="dxa"/>
            <w:gridSpan w:val="4"/>
            <w:vAlign w:val="center"/>
          </w:tcPr>
          <w:p w14:paraId="35D40087" w14:textId="77777777" w:rsidR="00D74881" w:rsidRPr="005B09BE" w:rsidRDefault="00D7488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2125188E" w14:textId="77777777" w:rsidR="00D74881" w:rsidRDefault="00D74881"/>
        </w:tc>
      </w:tr>
      <w:tr w:rsidR="00D74881" w14:paraId="046CBB2E" w14:textId="77777777" w:rsidTr="005B09BE">
        <w:trPr>
          <w:trHeight w:val="985"/>
        </w:trPr>
        <w:tc>
          <w:tcPr>
            <w:tcW w:w="2878" w:type="dxa"/>
            <w:gridSpan w:val="2"/>
          </w:tcPr>
          <w:p w14:paraId="567510F6" w14:textId="77777777" w:rsidR="00D74881" w:rsidRDefault="00D74881"/>
        </w:tc>
        <w:tc>
          <w:tcPr>
            <w:tcW w:w="2878" w:type="dxa"/>
            <w:gridSpan w:val="2"/>
            <w:vAlign w:val="center"/>
          </w:tcPr>
          <w:p w14:paraId="64188DF3" w14:textId="77777777" w:rsidR="00D74881" w:rsidRPr="005B09BE" w:rsidRDefault="00D74881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1D0A824A" w14:textId="77777777" w:rsidR="00D74881" w:rsidRPr="005B09BE" w:rsidRDefault="00D74881" w:rsidP="00EE5A14">
            <w:pPr>
              <w:pStyle w:val="Heading2"/>
            </w:pPr>
            <w:r>
              <w:t xml:space="preserve">Thanks </w:t>
            </w:r>
          </w:p>
        </w:tc>
        <w:tc>
          <w:tcPr>
            <w:tcW w:w="2878" w:type="dxa"/>
            <w:vAlign w:val="center"/>
          </w:tcPr>
          <w:p w14:paraId="373510A6" w14:textId="77777777" w:rsidR="00D74881" w:rsidRPr="005B09BE" w:rsidRDefault="00D7488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09CC79E3" w14:textId="77777777" w:rsidR="00D74881" w:rsidRDefault="00D74881"/>
        </w:tc>
      </w:tr>
    </w:tbl>
    <w:p w14:paraId="5A5592A6" w14:textId="77777777" w:rsidR="00D74881" w:rsidRDefault="00D74881">
      <w:pPr>
        <w:sectPr w:rsidR="00D74881" w:rsidSect="00D74881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1FE7DA53" w14:textId="77777777" w:rsidR="00D74881" w:rsidRDefault="00D74881" w:rsidP="0025656E">
      <w:pPr>
        <w:pStyle w:val="GraphicAnchor"/>
      </w:pPr>
      <w:r w:rsidRPr="00C46B32"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12054C0F" wp14:editId="70438DA6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176367721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1979739187" name="Rectangle 1979739187" title="Background Placeholder"/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916966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342399559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723005046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31853302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00446041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63547600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75144404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73174447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369082054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774762377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34876107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071202009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4E4D4D" id="Group 2" o:spid="_x0000_s1026" style="position:absolute;margin-left:-35pt;margin-top:-35pt;width:11in;height:612.75pt;z-index:-251640832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">
                <v:rect id="Rectangle 1979739187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D74881" w14:paraId="258F5921" w14:textId="77777777" w:rsidTr="00C46B32">
        <w:trPr>
          <w:trHeight w:val="2716"/>
        </w:trPr>
        <w:tc>
          <w:tcPr>
            <w:tcW w:w="1439" w:type="dxa"/>
          </w:tcPr>
          <w:p w14:paraId="1CAF6AD6" w14:textId="77777777" w:rsidR="00D74881" w:rsidRDefault="00D74881"/>
        </w:tc>
        <w:tc>
          <w:tcPr>
            <w:tcW w:w="11032" w:type="dxa"/>
            <w:gridSpan w:val="6"/>
            <w:vAlign w:val="center"/>
          </w:tcPr>
          <w:p w14:paraId="10A24E90" w14:textId="77777777" w:rsidR="00D74881" w:rsidRDefault="00000000" w:rsidP="00C46B32">
            <w:pPr>
              <w:pStyle w:val="Heading1"/>
              <w:jc w:val="right"/>
            </w:pPr>
            <w:sdt>
              <w:sdtPr>
                <w:id w:val="-1558700442"/>
                <w:placeholder>
                  <w:docPart w:val="265EF45028524DF59F80E05FE0290607"/>
                </w:placeholder>
                <w:temporary/>
                <w:showingPlcHdr/>
                <w15:appearance w15:val="hidden"/>
              </w:sdtPr>
              <w:sdtContent>
                <w:r w:rsidR="00D74881" w:rsidRPr="00366216">
                  <w:t>CERTIFICATE</w:t>
                </w:r>
                <w:r w:rsidR="00D74881"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3DACB458" w14:textId="77777777" w:rsidR="00D74881" w:rsidRDefault="00D74881"/>
        </w:tc>
      </w:tr>
      <w:tr w:rsidR="00D74881" w14:paraId="4C0A6D94" w14:textId="77777777" w:rsidTr="00BE7829">
        <w:trPr>
          <w:trHeight w:val="430"/>
        </w:trPr>
        <w:tc>
          <w:tcPr>
            <w:tcW w:w="14390" w:type="dxa"/>
            <w:gridSpan w:val="9"/>
          </w:tcPr>
          <w:p w14:paraId="075B1392" w14:textId="77777777" w:rsidR="00D74881" w:rsidRDefault="00D74881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6A9E0DF7" wp14:editId="4C8AB5E4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1108659923" name="Rectangle 110865992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7AE56E4" id="Rectangle 1108659923" o:spid="_x0000_s1026" style="position:absolute;margin-left:254pt;margin-top:20.35pt;width:212pt;height:21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D74881" w14:paraId="2E38C6D5" w14:textId="77777777" w:rsidTr="00292168">
        <w:trPr>
          <w:trHeight w:val="408"/>
        </w:trPr>
        <w:tc>
          <w:tcPr>
            <w:tcW w:w="2878" w:type="dxa"/>
            <w:gridSpan w:val="2"/>
          </w:tcPr>
          <w:p w14:paraId="471AA0AE" w14:textId="77777777" w:rsidR="00D74881" w:rsidRDefault="00D74881"/>
        </w:tc>
        <w:tc>
          <w:tcPr>
            <w:tcW w:w="8634" w:type="dxa"/>
            <w:gridSpan w:val="4"/>
            <w:vAlign w:val="center"/>
          </w:tcPr>
          <w:p w14:paraId="63930BD9" w14:textId="77777777" w:rsidR="00D74881" w:rsidRPr="00292168" w:rsidRDefault="00000000" w:rsidP="00EE5A14">
            <w:pPr>
              <w:pStyle w:val="Heading2"/>
            </w:pPr>
            <w:sdt>
              <w:sdtPr>
                <w:id w:val="2101683037"/>
                <w:placeholder>
                  <w:docPart w:val="64002FDD54F7439CA6E00F78B32C2CBC"/>
                </w:placeholder>
                <w:temporary/>
                <w:showingPlcHdr/>
                <w15:appearance w15:val="hidden"/>
              </w:sdtPr>
              <w:sdtContent>
                <w:r w:rsidR="00D74881"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1B3A7F77" w14:textId="77777777" w:rsidR="00D74881" w:rsidRDefault="00D74881"/>
        </w:tc>
      </w:tr>
      <w:tr w:rsidR="00D74881" w14:paraId="0BB4BB69" w14:textId="77777777" w:rsidTr="00DA07D7">
        <w:trPr>
          <w:trHeight w:val="854"/>
        </w:trPr>
        <w:tc>
          <w:tcPr>
            <w:tcW w:w="14390" w:type="dxa"/>
            <w:gridSpan w:val="9"/>
          </w:tcPr>
          <w:p w14:paraId="5330A19C" w14:textId="77777777" w:rsidR="00D74881" w:rsidRDefault="00D74881"/>
        </w:tc>
      </w:tr>
      <w:tr w:rsidR="00D74881" w14:paraId="373F94D6" w14:textId="77777777" w:rsidTr="00292168">
        <w:tc>
          <w:tcPr>
            <w:tcW w:w="1439" w:type="dxa"/>
          </w:tcPr>
          <w:p w14:paraId="2F86678A" w14:textId="77777777" w:rsidR="00D74881" w:rsidRDefault="00D74881"/>
        </w:tc>
        <w:tc>
          <w:tcPr>
            <w:tcW w:w="11512" w:type="dxa"/>
            <w:gridSpan w:val="7"/>
          </w:tcPr>
          <w:p w14:paraId="523EDC0B" w14:textId="77777777" w:rsidR="00D74881" w:rsidRDefault="00D74881" w:rsidP="00DD00C7">
            <w:pPr>
              <w:pStyle w:val="Heading1Alt"/>
            </w:pPr>
            <w:r w:rsidRPr="00D022B3">
              <w:rPr>
                <w:noProof/>
              </w:rPr>
              <w:t>Devansh Rana</w:t>
            </w:r>
          </w:p>
        </w:tc>
        <w:tc>
          <w:tcPr>
            <w:tcW w:w="1439" w:type="dxa"/>
          </w:tcPr>
          <w:p w14:paraId="508C73B4" w14:textId="77777777" w:rsidR="00D74881" w:rsidRDefault="00D74881"/>
        </w:tc>
      </w:tr>
      <w:tr w:rsidR="00D74881" w14:paraId="4529FCE3" w14:textId="77777777" w:rsidTr="00292168">
        <w:tc>
          <w:tcPr>
            <w:tcW w:w="2878" w:type="dxa"/>
            <w:gridSpan w:val="2"/>
          </w:tcPr>
          <w:p w14:paraId="1D3DA46B" w14:textId="77777777" w:rsidR="00D74881" w:rsidRDefault="00D74881"/>
        </w:tc>
        <w:tc>
          <w:tcPr>
            <w:tcW w:w="2878" w:type="dxa"/>
            <w:gridSpan w:val="2"/>
          </w:tcPr>
          <w:p w14:paraId="60D96C12" w14:textId="77777777" w:rsidR="00D74881" w:rsidRDefault="00D74881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0070BAA8" wp14:editId="7FB575CD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190500</wp:posOffset>
                      </wp:positionV>
                      <wp:extent cx="3199765" cy="266700"/>
                      <wp:effectExtent l="0" t="0" r="635" b="0"/>
                      <wp:wrapNone/>
                      <wp:docPr id="639882859" name="Rectangle 639882859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9765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8C2509" id="Rectangle 639882859" o:spid="_x0000_s1026" style="position:absolute;margin-left:89.1pt;margin-top:15pt;width:251.95pt;height:21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1013C828" w14:textId="77777777" w:rsidR="00D74881" w:rsidRDefault="00D74881"/>
        </w:tc>
        <w:tc>
          <w:tcPr>
            <w:tcW w:w="2878" w:type="dxa"/>
          </w:tcPr>
          <w:p w14:paraId="61F2634C" w14:textId="77777777" w:rsidR="00D74881" w:rsidRDefault="00D74881"/>
        </w:tc>
        <w:tc>
          <w:tcPr>
            <w:tcW w:w="2878" w:type="dxa"/>
            <w:gridSpan w:val="3"/>
          </w:tcPr>
          <w:p w14:paraId="2AD8405D" w14:textId="77777777" w:rsidR="00D74881" w:rsidRDefault="00D74881"/>
        </w:tc>
      </w:tr>
      <w:tr w:rsidR="00D74881" w14:paraId="1EB96577" w14:textId="77777777" w:rsidTr="00EE5A14">
        <w:trPr>
          <w:trHeight w:val="342"/>
        </w:trPr>
        <w:tc>
          <w:tcPr>
            <w:tcW w:w="2878" w:type="dxa"/>
            <w:gridSpan w:val="2"/>
          </w:tcPr>
          <w:p w14:paraId="76D766C7" w14:textId="77777777" w:rsidR="00D74881" w:rsidRDefault="00D74881"/>
        </w:tc>
        <w:tc>
          <w:tcPr>
            <w:tcW w:w="8634" w:type="dxa"/>
            <w:gridSpan w:val="4"/>
            <w:vAlign w:val="center"/>
          </w:tcPr>
          <w:p w14:paraId="408EEA16" w14:textId="77777777" w:rsidR="00D74881" w:rsidRDefault="00000000" w:rsidP="00EE5A14">
            <w:pPr>
              <w:pStyle w:val="Heading2"/>
            </w:pPr>
            <w:sdt>
              <w:sdtPr>
                <w:id w:val="-27181805"/>
                <w:placeholder>
                  <w:docPart w:val="7302F2560ACC45ECA48678BA715189DA"/>
                </w:placeholder>
                <w:temporary/>
                <w:showingPlcHdr/>
                <w15:appearance w15:val="hidden"/>
              </w:sdtPr>
              <w:sdtContent>
                <w:r w:rsidR="00D74881" w:rsidRPr="005B09BE">
                  <w:t>HAS SUCCESSFULLY COMPLETED THE</w:t>
                </w:r>
              </w:sdtContent>
            </w:sdt>
          </w:p>
        </w:tc>
        <w:tc>
          <w:tcPr>
            <w:tcW w:w="2878" w:type="dxa"/>
            <w:gridSpan w:val="3"/>
          </w:tcPr>
          <w:p w14:paraId="45B72954" w14:textId="77777777" w:rsidR="00D74881" w:rsidRDefault="00D74881"/>
        </w:tc>
      </w:tr>
      <w:tr w:rsidR="00D74881" w14:paraId="38EF7B53" w14:textId="77777777" w:rsidTr="005B09BE">
        <w:trPr>
          <w:trHeight w:val="412"/>
        </w:trPr>
        <w:tc>
          <w:tcPr>
            <w:tcW w:w="2878" w:type="dxa"/>
            <w:gridSpan w:val="2"/>
          </w:tcPr>
          <w:p w14:paraId="497659ED" w14:textId="77777777" w:rsidR="00D74881" w:rsidRDefault="00D74881"/>
        </w:tc>
        <w:tc>
          <w:tcPr>
            <w:tcW w:w="8634" w:type="dxa"/>
            <w:gridSpan w:val="4"/>
            <w:vAlign w:val="center"/>
          </w:tcPr>
          <w:p w14:paraId="5C64AED0" w14:textId="77777777" w:rsidR="00D74881" w:rsidRPr="005B09BE" w:rsidRDefault="00D7488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1D9359FA" w14:textId="77777777" w:rsidR="00D74881" w:rsidRDefault="00D74881"/>
        </w:tc>
      </w:tr>
      <w:tr w:rsidR="00D74881" w14:paraId="48463943" w14:textId="77777777" w:rsidTr="005B09BE">
        <w:trPr>
          <w:trHeight w:val="582"/>
        </w:trPr>
        <w:tc>
          <w:tcPr>
            <w:tcW w:w="2878" w:type="dxa"/>
            <w:gridSpan w:val="2"/>
          </w:tcPr>
          <w:p w14:paraId="565AFF22" w14:textId="77777777" w:rsidR="00D74881" w:rsidRDefault="00D74881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7BFAAF56" w14:textId="77777777" w:rsidR="00D74881" w:rsidRPr="005B09BE" w:rsidRDefault="00D74881" w:rsidP="00EE5A14">
            <w:pPr>
              <w:pStyle w:val="Heading3"/>
            </w:pPr>
            <w:r w:rsidRPr="00D022B3">
              <w:rPr>
                <w:noProof/>
              </w:rPr>
              <w:t>Chess</w:t>
            </w:r>
          </w:p>
        </w:tc>
        <w:tc>
          <w:tcPr>
            <w:tcW w:w="2878" w:type="dxa"/>
            <w:gridSpan w:val="3"/>
          </w:tcPr>
          <w:p w14:paraId="5B257D56" w14:textId="77777777" w:rsidR="00D74881" w:rsidRDefault="00D74881"/>
        </w:tc>
      </w:tr>
      <w:tr w:rsidR="00D74881" w14:paraId="40E3374E" w14:textId="77777777" w:rsidTr="005B09BE">
        <w:trPr>
          <w:trHeight w:val="666"/>
        </w:trPr>
        <w:tc>
          <w:tcPr>
            <w:tcW w:w="2878" w:type="dxa"/>
            <w:gridSpan w:val="2"/>
          </w:tcPr>
          <w:p w14:paraId="490FA431" w14:textId="77777777" w:rsidR="00D74881" w:rsidRDefault="00D74881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781AD85E" w14:textId="77777777" w:rsidR="00D74881" w:rsidRPr="005B09BE" w:rsidRDefault="00D7488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38EB95EB" w14:textId="77777777" w:rsidR="00D74881" w:rsidRDefault="00D74881"/>
        </w:tc>
      </w:tr>
      <w:tr w:rsidR="00D74881" w14:paraId="6A5FDA05" w14:textId="77777777" w:rsidTr="005B09BE">
        <w:trPr>
          <w:trHeight w:val="666"/>
        </w:trPr>
        <w:tc>
          <w:tcPr>
            <w:tcW w:w="1439" w:type="dxa"/>
          </w:tcPr>
          <w:p w14:paraId="67CD8A7E" w14:textId="77777777" w:rsidR="00D74881" w:rsidRDefault="00D74881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5346F7D6" w14:textId="77777777" w:rsidR="00D74881" w:rsidRPr="005B09BE" w:rsidRDefault="00000000" w:rsidP="00EE5A14">
            <w:pPr>
              <w:jc w:val="center"/>
            </w:pPr>
            <w:sdt>
              <w:sdtPr>
                <w:id w:val="1444410549"/>
                <w:placeholder>
                  <w:docPart w:val="E9E92D9494EE41A3BC9B47C36E39C581"/>
                </w:placeholder>
                <w15:appearance w15:val="hidden"/>
              </w:sdtPr>
              <w:sdtContent>
                <w:r w:rsidR="00D74881">
                  <w:rPr>
                    <w:noProof/>
                  </w:rPr>
                  <w:t>1/15/2026</w:t>
                </w:r>
              </w:sdtContent>
            </w:sdt>
          </w:p>
        </w:tc>
        <w:tc>
          <w:tcPr>
            <w:tcW w:w="1439" w:type="dxa"/>
            <w:vAlign w:val="center"/>
          </w:tcPr>
          <w:p w14:paraId="649EB471" w14:textId="77777777" w:rsidR="00D74881" w:rsidRPr="005B09BE" w:rsidRDefault="00D74881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377D3BE0" w14:textId="77777777" w:rsidR="00D74881" w:rsidRDefault="00D74881" w:rsidP="00EE5A14">
            <w:pPr>
              <w:jc w:val="center"/>
            </w:pPr>
            <w:r>
              <w:rPr>
                <w:noProof/>
              </w:rPr>
              <w:t>Prof.Mehul Bhatt</w:t>
            </w:r>
          </w:p>
        </w:tc>
        <w:tc>
          <w:tcPr>
            <w:tcW w:w="1439" w:type="dxa"/>
          </w:tcPr>
          <w:p w14:paraId="5A6EDEA2" w14:textId="77777777" w:rsidR="00D74881" w:rsidRDefault="00D74881"/>
        </w:tc>
      </w:tr>
      <w:tr w:rsidR="00D74881" w14:paraId="7632A945" w14:textId="77777777" w:rsidTr="005B09BE">
        <w:trPr>
          <w:trHeight w:val="490"/>
        </w:trPr>
        <w:tc>
          <w:tcPr>
            <w:tcW w:w="2878" w:type="dxa"/>
            <w:gridSpan w:val="2"/>
          </w:tcPr>
          <w:p w14:paraId="7A3BE49A" w14:textId="77777777" w:rsidR="00D74881" w:rsidRDefault="00D74881"/>
        </w:tc>
        <w:tc>
          <w:tcPr>
            <w:tcW w:w="8634" w:type="dxa"/>
            <w:gridSpan w:val="4"/>
            <w:vAlign w:val="center"/>
          </w:tcPr>
          <w:p w14:paraId="66BDF2A3" w14:textId="77777777" w:rsidR="00D74881" w:rsidRPr="005B09BE" w:rsidRDefault="00D7488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20123973" w14:textId="77777777" w:rsidR="00D74881" w:rsidRDefault="00D74881"/>
        </w:tc>
      </w:tr>
      <w:tr w:rsidR="00D74881" w14:paraId="3B0E11F3" w14:textId="77777777" w:rsidTr="005B09BE">
        <w:trPr>
          <w:trHeight w:val="985"/>
        </w:trPr>
        <w:tc>
          <w:tcPr>
            <w:tcW w:w="2878" w:type="dxa"/>
            <w:gridSpan w:val="2"/>
          </w:tcPr>
          <w:p w14:paraId="1094BAA0" w14:textId="77777777" w:rsidR="00D74881" w:rsidRDefault="00D74881"/>
        </w:tc>
        <w:tc>
          <w:tcPr>
            <w:tcW w:w="2878" w:type="dxa"/>
            <w:gridSpan w:val="2"/>
            <w:vAlign w:val="center"/>
          </w:tcPr>
          <w:p w14:paraId="34C837A9" w14:textId="77777777" w:rsidR="00D74881" w:rsidRPr="005B09BE" w:rsidRDefault="00D74881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000C1654" w14:textId="77777777" w:rsidR="00D74881" w:rsidRPr="005B09BE" w:rsidRDefault="00D74881" w:rsidP="00EE5A14">
            <w:pPr>
              <w:pStyle w:val="Heading2"/>
            </w:pPr>
            <w:r>
              <w:t xml:space="preserve">Thanks </w:t>
            </w:r>
          </w:p>
        </w:tc>
        <w:tc>
          <w:tcPr>
            <w:tcW w:w="2878" w:type="dxa"/>
            <w:vAlign w:val="center"/>
          </w:tcPr>
          <w:p w14:paraId="6AC15660" w14:textId="77777777" w:rsidR="00D74881" w:rsidRPr="005B09BE" w:rsidRDefault="00D7488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161B941E" w14:textId="77777777" w:rsidR="00D74881" w:rsidRDefault="00D74881"/>
        </w:tc>
      </w:tr>
    </w:tbl>
    <w:p w14:paraId="25D362F5" w14:textId="77777777" w:rsidR="00D74881" w:rsidRDefault="00D74881">
      <w:pPr>
        <w:sectPr w:rsidR="00D74881" w:rsidSect="00D74881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39881603" w14:textId="77777777" w:rsidR="00D74881" w:rsidRDefault="00D74881"/>
    <w:sectPr w:rsidR="00D74881" w:rsidSect="00D74881">
      <w:type w:val="continuous"/>
      <w:pgSz w:w="15840" w:h="12240" w:orient="landscape" w:code="1"/>
      <w:pgMar w:top="720" w:right="720" w:bottom="720" w:left="72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891E2" w14:textId="77777777" w:rsidR="00861BEE" w:rsidRDefault="00861BEE" w:rsidP="00E274A2">
      <w:r>
        <w:separator/>
      </w:r>
    </w:p>
  </w:endnote>
  <w:endnote w:type="continuationSeparator" w:id="0">
    <w:p w14:paraId="381D0165" w14:textId="77777777" w:rsidR="00861BEE" w:rsidRDefault="00861BEE" w:rsidP="00E27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lbaum Text Pro">
    <w:altName w:val="Calibri"/>
    <w:panose1 w:val="00000000000000000000"/>
    <w:charset w:val="00"/>
    <w:family w:val="modern"/>
    <w:notTrueType/>
    <w:pitch w:val="variable"/>
    <w:sig w:usb0="800000AF" w:usb1="5000207B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0647B" w14:textId="77777777" w:rsidR="00861BEE" w:rsidRDefault="00861BEE" w:rsidP="00E274A2">
      <w:r>
        <w:separator/>
      </w:r>
    </w:p>
  </w:footnote>
  <w:footnote w:type="continuationSeparator" w:id="0">
    <w:p w14:paraId="029E2A9D" w14:textId="77777777" w:rsidR="00861BEE" w:rsidRDefault="00861BEE" w:rsidP="00E274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579"/>
    <w:rsid w:val="000017A0"/>
    <w:rsid w:val="0008331B"/>
    <w:rsid w:val="000A18CF"/>
    <w:rsid w:val="000A641B"/>
    <w:rsid w:val="00114D8E"/>
    <w:rsid w:val="0012521F"/>
    <w:rsid w:val="001772D0"/>
    <w:rsid w:val="001D00E6"/>
    <w:rsid w:val="001E57B7"/>
    <w:rsid w:val="002436FF"/>
    <w:rsid w:val="0025656E"/>
    <w:rsid w:val="00292168"/>
    <w:rsid w:val="00296FF3"/>
    <w:rsid w:val="00366216"/>
    <w:rsid w:val="003D4044"/>
    <w:rsid w:val="00404DFE"/>
    <w:rsid w:val="0043473A"/>
    <w:rsid w:val="004B3F9C"/>
    <w:rsid w:val="004F6D24"/>
    <w:rsid w:val="0059337D"/>
    <w:rsid w:val="005B09BE"/>
    <w:rsid w:val="006C60E6"/>
    <w:rsid w:val="0074596A"/>
    <w:rsid w:val="00793A50"/>
    <w:rsid w:val="007C7831"/>
    <w:rsid w:val="00861BEE"/>
    <w:rsid w:val="00AC0554"/>
    <w:rsid w:val="00B813A3"/>
    <w:rsid w:val="00C46B32"/>
    <w:rsid w:val="00CD1290"/>
    <w:rsid w:val="00CD72D4"/>
    <w:rsid w:val="00D74881"/>
    <w:rsid w:val="00DB5738"/>
    <w:rsid w:val="00DB7228"/>
    <w:rsid w:val="00DD00C7"/>
    <w:rsid w:val="00E274A2"/>
    <w:rsid w:val="00E97579"/>
    <w:rsid w:val="00EA2CD7"/>
    <w:rsid w:val="00EE5A14"/>
    <w:rsid w:val="00F70E17"/>
    <w:rsid w:val="00FB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3F1C81"/>
  <w15:chartTrackingRefBased/>
  <w15:docId w15:val="{733774C5-EABB-480F-A496-1DA367D1B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 w:unhideWhenUsed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qFormat/>
    <w:rsid w:val="00EE5A14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qFormat/>
    <w:rsid w:val="00114D8E"/>
    <w:pPr>
      <w:outlineLvl w:val="0"/>
    </w:pPr>
    <w:rPr>
      <w:rFonts w:asciiTheme="majorHAnsi" w:hAnsiTheme="majorHAnsi"/>
      <w:color w:val="C08937" w:themeColor="accent1"/>
      <w:sz w:val="70"/>
    </w:rPr>
  </w:style>
  <w:style w:type="paragraph" w:styleId="Heading2">
    <w:name w:val="heading 2"/>
    <w:basedOn w:val="Normal"/>
    <w:next w:val="Normal"/>
    <w:link w:val="Heading2Char"/>
    <w:uiPriority w:val="1"/>
    <w:qFormat/>
    <w:rsid w:val="00EE5A14"/>
    <w:pPr>
      <w:keepNext/>
      <w:keepLines/>
      <w:jc w:val="center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EE5A14"/>
    <w:pPr>
      <w:keepNext/>
      <w:keepLines/>
      <w:spacing w:before="40"/>
      <w:jc w:val="center"/>
      <w:outlineLvl w:val="2"/>
    </w:pPr>
    <w:rPr>
      <w:rFonts w:asciiTheme="majorHAnsi" w:eastAsiaTheme="majorEastAsia" w:hAnsiTheme="majorHAnsi" w:cstheme="majorBidi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4"/>
    <w:qFormat/>
    <w:rsid w:val="00292168"/>
    <w:rPr>
      <w:sz w:val="10"/>
    </w:rPr>
  </w:style>
  <w:style w:type="table" w:styleId="TableGrid">
    <w:name w:val="Table Grid"/>
    <w:basedOn w:val="TableNormal"/>
    <w:uiPriority w:val="39"/>
    <w:rsid w:val="002921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114D8E"/>
    <w:rPr>
      <w:rFonts w:asciiTheme="majorHAnsi" w:hAnsiTheme="majorHAnsi"/>
      <w:color w:val="C08937" w:themeColor="accent1"/>
      <w:sz w:val="70"/>
    </w:rPr>
  </w:style>
  <w:style w:type="character" w:customStyle="1" w:styleId="Heading2Char">
    <w:name w:val="Heading 2 Char"/>
    <w:basedOn w:val="DefaultParagraphFont"/>
    <w:link w:val="Heading2"/>
    <w:uiPriority w:val="1"/>
    <w:rsid w:val="00EE5A14"/>
    <w:rPr>
      <w:rFonts w:eastAsiaTheme="majorEastAsia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EE5A14"/>
    <w:rPr>
      <w:rFonts w:asciiTheme="majorHAnsi" w:eastAsiaTheme="majorEastAsia" w:hAnsiTheme="majorHAnsi" w:cstheme="majorBidi"/>
      <w:color w:val="000000" w:themeColor="text1"/>
      <w:sz w:val="28"/>
    </w:rPr>
  </w:style>
  <w:style w:type="character" w:styleId="PlaceholderText">
    <w:name w:val="Placeholder Text"/>
    <w:basedOn w:val="DefaultParagraphFont"/>
    <w:uiPriority w:val="99"/>
    <w:semiHidden/>
    <w:rsid w:val="00EE5A14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E274A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74A2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E274A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74A2"/>
    <w:rPr>
      <w:color w:val="000000" w:themeColor="text1"/>
    </w:rPr>
  </w:style>
  <w:style w:type="paragraph" w:customStyle="1" w:styleId="Heading1Alt">
    <w:name w:val="Heading 1 Alt"/>
    <w:basedOn w:val="Heading1"/>
    <w:uiPriority w:val="3"/>
    <w:qFormat/>
    <w:rsid w:val="00DD00C7"/>
    <w:pPr>
      <w:jc w:val="center"/>
    </w:pPr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udent\AppData\Roaming\Microsoft\Templates\Formal%20award%20certific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0BB0DB8461E4097BA6D0034F6482C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12162E-2CD7-49DC-8A72-4B5EAF8A0810}"/>
      </w:docPartPr>
      <w:docPartBody>
        <w:p w:rsidR="00E029AF" w:rsidRDefault="007C67E0" w:rsidP="007C67E0">
          <w:pPr>
            <w:pStyle w:val="D0BB0DB8461E4097BA6D0034F6482C8E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C0A9E442A3834B00B29937DAD2F972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9D31DE-9CC9-475B-BC47-2A4C02DD91ED}"/>
      </w:docPartPr>
      <w:docPartBody>
        <w:p w:rsidR="00E029AF" w:rsidRDefault="007C67E0" w:rsidP="007C67E0">
          <w:pPr>
            <w:pStyle w:val="C0A9E442A3834B00B29937DAD2F97252"/>
          </w:pPr>
          <w:r w:rsidRPr="00292168">
            <w:t>THIS ACKNOWLEDGES THAT</w:t>
          </w:r>
        </w:p>
      </w:docPartBody>
    </w:docPart>
    <w:docPart>
      <w:docPartPr>
        <w:name w:val="33481B96B32045268A37C4E8E7BAB5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E4B41D-67B7-4D52-8C7E-CF8ABDF559CE}"/>
      </w:docPartPr>
      <w:docPartBody>
        <w:p w:rsidR="00E029AF" w:rsidRDefault="007C67E0" w:rsidP="007C67E0">
          <w:pPr>
            <w:pStyle w:val="33481B96B32045268A37C4E8E7BAB5A7"/>
          </w:pPr>
          <w:r w:rsidRPr="005B09BE">
            <w:t>HAS SUCCESSFULLY COMPLETED THE</w:t>
          </w:r>
        </w:p>
      </w:docPartBody>
    </w:docPart>
    <w:docPart>
      <w:docPartPr>
        <w:name w:val="9A4FEE09DCF945E38D07FED57EC7F5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72EC0-4520-4198-8F93-BCEF87D026B7}"/>
      </w:docPartPr>
      <w:docPartBody>
        <w:p w:rsidR="00E029AF" w:rsidRDefault="007C67E0" w:rsidP="007C67E0">
          <w:pPr>
            <w:pStyle w:val="9A4FEE09DCF945E38D07FED57EC7F5C4"/>
          </w:pPr>
          <w:r>
            <w:t>Month, Day, Year</w:t>
          </w:r>
        </w:p>
      </w:docPartBody>
    </w:docPart>
    <w:docPart>
      <w:docPartPr>
        <w:name w:val="5B8B6709D47D493F848012F1363A02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215023-4BE1-4207-A2D3-54BA9FF12E50}"/>
      </w:docPartPr>
      <w:docPartBody>
        <w:p w:rsidR="00E029AF" w:rsidRDefault="007C67E0" w:rsidP="007C67E0">
          <w:pPr>
            <w:pStyle w:val="5B8B6709D47D493F848012F1363A0269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00F7B0E5B4BA46FD8ADF32C03065E4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304235-BF3D-45AB-B2CF-53238FA6B55C}"/>
      </w:docPartPr>
      <w:docPartBody>
        <w:p w:rsidR="00E029AF" w:rsidRDefault="007C67E0" w:rsidP="007C67E0">
          <w:pPr>
            <w:pStyle w:val="00F7B0E5B4BA46FD8ADF32C03065E420"/>
          </w:pPr>
          <w:r w:rsidRPr="00292168">
            <w:t>THIS ACKNOWLEDGES THAT</w:t>
          </w:r>
        </w:p>
      </w:docPartBody>
    </w:docPart>
    <w:docPart>
      <w:docPartPr>
        <w:name w:val="44AC391D4D1C457DA172C06CA5EBEF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0D0439-0200-40CD-8032-21B3181BB02F}"/>
      </w:docPartPr>
      <w:docPartBody>
        <w:p w:rsidR="00E029AF" w:rsidRDefault="007C67E0" w:rsidP="007C67E0">
          <w:pPr>
            <w:pStyle w:val="44AC391D4D1C457DA172C06CA5EBEFA5"/>
          </w:pPr>
          <w:r w:rsidRPr="005B09BE">
            <w:t>HAS SUCCESSFULLY COMPLETED THE</w:t>
          </w:r>
        </w:p>
      </w:docPartBody>
    </w:docPart>
    <w:docPart>
      <w:docPartPr>
        <w:name w:val="EA0BFC2720C149BBB05A84A6262639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04E83-F7E4-419B-ACDD-DD624A75E672}"/>
      </w:docPartPr>
      <w:docPartBody>
        <w:p w:rsidR="00E029AF" w:rsidRDefault="007C67E0" w:rsidP="007C67E0">
          <w:pPr>
            <w:pStyle w:val="EA0BFC2720C149BBB05A84A6262639EA"/>
          </w:pPr>
          <w:r>
            <w:t>Month, Day, Year</w:t>
          </w:r>
        </w:p>
      </w:docPartBody>
    </w:docPart>
    <w:docPart>
      <w:docPartPr>
        <w:name w:val="8AC88D50C71B47DDBEA6376892BF40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199AB2-BED0-4807-A2BC-79295AD042FE}"/>
      </w:docPartPr>
      <w:docPartBody>
        <w:p w:rsidR="00E029AF" w:rsidRDefault="007C67E0" w:rsidP="007C67E0">
          <w:pPr>
            <w:pStyle w:val="8AC88D50C71B47DDBEA6376892BF4011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C4AD0A3F67004563936544AB6D99F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63BE9-B859-4892-9682-1CA25B7DD2A2}"/>
      </w:docPartPr>
      <w:docPartBody>
        <w:p w:rsidR="00E029AF" w:rsidRDefault="007C67E0" w:rsidP="007C67E0">
          <w:pPr>
            <w:pStyle w:val="C4AD0A3F67004563936544AB6D99F868"/>
          </w:pPr>
          <w:r w:rsidRPr="00292168">
            <w:t>THIS ACKNOWLEDGES THAT</w:t>
          </w:r>
        </w:p>
      </w:docPartBody>
    </w:docPart>
    <w:docPart>
      <w:docPartPr>
        <w:name w:val="E6AFDA4FA1F64E36A7D6BEB5C11FB4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8A533-8965-427F-BC20-1973D623175C}"/>
      </w:docPartPr>
      <w:docPartBody>
        <w:p w:rsidR="00E029AF" w:rsidRDefault="007C67E0" w:rsidP="007C67E0">
          <w:pPr>
            <w:pStyle w:val="E6AFDA4FA1F64E36A7D6BEB5C11FB4D2"/>
          </w:pPr>
          <w:r w:rsidRPr="005B09BE">
            <w:t>HAS SUCCESSFULLY COMPLETED THE</w:t>
          </w:r>
        </w:p>
      </w:docPartBody>
    </w:docPart>
    <w:docPart>
      <w:docPartPr>
        <w:name w:val="4B28C76BD778418EAB97D4862198B4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B2788-65B0-4654-A78D-F2CC0BB92EE2}"/>
      </w:docPartPr>
      <w:docPartBody>
        <w:p w:rsidR="00E029AF" w:rsidRDefault="007C67E0" w:rsidP="007C67E0">
          <w:pPr>
            <w:pStyle w:val="4B28C76BD778418EAB97D4862198B4EE"/>
          </w:pPr>
          <w:r>
            <w:t>Month, Day, Year</w:t>
          </w:r>
        </w:p>
      </w:docPartBody>
    </w:docPart>
    <w:docPart>
      <w:docPartPr>
        <w:name w:val="A32B3CAB5C6448B6A30EF9DA6D190F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75B8D-5484-45C1-8E27-A21DFFA79880}"/>
      </w:docPartPr>
      <w:docPartBody>
        <w:p w:rsidR="00E029AF" w:rsidRDefault="007C67E0" w:rsidP="007C67E0">
          <w:pPr>
            <w:pStyle w:val="A32B3CAB5C6448B6A30EF9DA6D190FD5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6B0E49E4EDA04322840639A464ACA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B6B31-A202-49EF-9BA3-DF3C03DEAD38}"/>
      </w:docPartPr>
      <w:docPartBody>
        <w:p w:rsidR="00E029AF" w:rsidRDefault="007C67E0" w:rsidP="007C67E0">
          <w:pPr>
            <w:pStyle w:val="6B0E49E4EDA04322840639A464ACA656"/>
          </w:pPr>
          <w:r w:rsidRPr="00292168">
            <w:t>THIS ACKNOWLEDGES THAT</w:t>
          </w:r>
        </w:p>
      </w:docPartBody>
    </w:docPart>
    <w:docPart>
      <w:docPartPr>
        <w:name w:val="1F3E0E9864C1439B95E13FDFBBE3B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2A834-D0DF-45E0-B431-A6D82C6D00F6}"/>
      </w:docPartPr>
      <w:docPartBody>
        <w:p w:rsidR="00E029AF" w:rsidRDefault="007C67E0" w:rsidP="007C67E0">
          <w:pPr>
            <w:pStyle w:val="1F3E0E9864C1439B95E13FDFBBE3B1FD"/>
          </w:pPr>
          <w:r w:rsidRPr="005B09BE">
            <w:t>HAS SUCCESSFULLY COMPLETED THE</w:t>
          </w:r>
        </w:p>
      </w:docPartBody>
    </w:docPart>
    <w:docPart>
      <w:docPartPr>
        <w:name w:val="31FFC3F7F38840F5816B0F165E1D1D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AAABB2-4230-4344-802B-AAF84EC3CF9E}"/>
      </w:docPartPr>
      <w:docPartBody>
        <w:p w:rsidR="00E029AF" w:rsidRDefault="007C67E0" w:rsidP="007C67E0">
          <w:pPr>
            <w:pStyle w:val="31FFC3F7F38840F5816B0F165E1D1D9C"/>
          </w:pPr>
          <w:r>
            <w:t>Month, Day, Year</w:t>
          </w:r>
        </w:p>
      </w:docPartBody>
    </w:docPart>
    <w:docPart>
      <w:docPartPr>
        <w:name w:val="265EF45028524DF59F80E05FE0290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3B7F01-70D2-4F18-ADEE-2B5B60B30D8C}"/>
      </w:docPartPr>
      <w:docPartBody>
        <w:p w:rsidR="00E029AF" w:rsidRDefault="007C67E0" w:rsidP="007C67E0">
          <w:pPr>
            <w:pStyle w:val="265EF45028524DF59F80E05FE0290607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64002FDD54F7439CA6E00F78B32C2C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7E0E68-C252-4AB9-8F2F-72207C87302F}"/>
      </w:docPartPr>
      <w:docPartBody>
        <w:p w:rsidR="00E029AF" w:rsidRDefault="007C67E0" w:rsidP="007C67E0">
          <w:pPr>
            <w:pStyle w:val="64002FDD54F7439CA6E00F78B32C2CBC"/>
          </w:pPr>
          <w:r w:rsidRPr="00292168">
            <w:t>THIS ACKNOWLEDGES THAT</w:t>
          </w:r>
        </w:p>
      </w:docPartBody>
    </w:docPart>
    <w:docPart>
      <w:docPartPr>
        <w:name w:val="7302F2560ACC45ECA48678BA71518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09F6A4-D0DB-43A0-B4EC-AF9CC7FBB3EE}"/>
      </w:docPartPr>
      <w:docPartBody>
        <w:p w:rsidR="00E029AF" w:rsidRDefault="007C67E0" w:rsidP="007C67E0">
          <w:pPr>
            <w:pStyle w:val="7302F2560ACC45ECA48678BA715189DA"/>
          </w:pPr>
          <w:r w:rsidRPr="005B09BE">
            <w:t>HAS SUCCESSFULLY COMPLETED THE</w:t>
          </w:r>
        </w:p>
      </w:docPartBody>
    </w:docPart>
    <w:docPart>
      <w:docPartPr>
        <w:name w:val="E9E92D9494EE41A3BC9B47C36E39C5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D9B14A-D033-4F97-A5E7-0C5E7D728BC9}"/>
      </w:docPartPr>
      <w:docPartBody>
        <w:p w:rsidR="00E029AF" w:rsidRDefault="007C67E0" w:rsidP="007C67E0">
          <w:pPr>
            <w:pStyle w:val="E9E92D9494EE41A3BC9B47C36E39C581"/>
          </w:pPr>
          <w:r>
            <w:t>Month, Day, Year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lbaum Text Pro">
    <w:altName w:val="Calibri"/>
    <w:panose1 w:val="00000000000000000000"/>
    <w:charset w:val="00"/>
    <w:family w:val="modern"/>
    <w:notTrueType/>
    <w:pitch w:val="variable"/>
    <w:sig w:usb0="800000AF" w:usb1="5000207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7E0"/>
    <w:rsid w:val="002436FF"/>
    <w:rsid w:val="0043473A"/>
    <w:rsid w:val="00503BB1"/>
    <w:rsid w:val="00531E81"/>
    <w:rsid w:val="007C67E0"/>
    <w:rsid w:val="00CD72D4"/>
    <w:rsid w:val="00E029AF"/>
    <w:rsid w:val="00E96FCB"/>
    <w:rsid w:val="00F84EA1"/>
    <w:rsid w:val="00FB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0BB0DB8461E4097BA6D0034F6482C8E">
    <w:name w:val="D0BB0DB8461E4097BA6D0034F6482C8E"/>
    <w:rsid w:val="007C67E0"/>
  </w:style>
  <w:style w:type="paragraph" w:customStyle="1" w:styleId="C0A9E442A3834B00B29937DAD2F97252">
    <w:name w:val="C0A9E442A3834B00B29937DAD2F97252"/>
    <w:rsid w:val="007C67E0"/>
  </w:style>
  <w:style w:type="paragraph" w:customStyle="1" w:styleId="33481B96B32045268A37C4E8E7BAB5A7">
    <w:name w:val="33481B96B32045268A37C4E8E7BAB5A7"/>
    <w:rsid w:val="007C67E0"/>
  </w:style>
  <w:style w:type="paragraph" w:customStyle="1" w:styleId="9A4FEE09DCF945E38D07FED57EC7F5C4">
    <w:name w:val="9A4FEE09DCF945E38D07FED57EC7F5C4"/>
    <w:rsid w:val="007C67E0"/>
  </w:style>
  <w:style w:type="paragraph" w:customStyle="1" w:styleId="5B8B6709D47D493F848012F1363A0269">
    <w:name w:val="5B8B6709D47D493F848012F1363A0269"/>
    <w:rsid w:val="007C67E0"/>
  </w:style>
  <w:style w:type="paragraph" w:customStyle="1" w:styleId="00F7B0E5B4BA46FD8ADF32C03065E420">
    <w:name w:val="00F7B0E5B4BA46FD8ADF32C03065E420"/>
    <w:rsid w:val="007C67E0"/>
  </w:style>
  <w:style w:type="paragraph" w:customStyle="1" w:styleId="44AC391D4D1C457DA172C06CA5EBEFA5">
    <w:name w:val="44AC391D4D1C457DA172C06CA5EBEFA5"/>
    <w:rsid w:val="007C67E0"/>
  </w:style>
  <w:style w:type="paragraph" w:customStyle="1" w:styleId="EA0BFC2720C149BBB05A84A6262639EA">
    <w:name w:val="EA0BFC2720C149BBB05A84A6262639EA"/>
    <w:rsid w:val="007C67E0"/>
  </w:style>
  <w:style w:type="paragraph" w:customStyle="1" w:styleId="8AC88D50C71B47DDBEA6376892BF4011">
    <w:name w:val="8AC88D50C71B47DDBEA6376892BF4011"/>
    <w:rsid w:val="007C67E0"/>
  </w:style>
  <w:style w:type="paragraph" w:customStyle="1" w:styleId="C4AD0A3F67004563936544AB6D99F868">
    <w:name w:val="C4AD0A3F67004563936544AB6D99F868"/>
    <w:rsid w:val="007C67E0"/>
  </w:style>
  <w:style w:type="paragraph" w:customStyle="1" w:styleId="E6AFDA4FA1F64E36A7D6BEB5C11FB4D2">
    <w:name w:val="E6AFDA4FA1F64E36A7D6BEB5C11FB4D2"/>
    <w:rsid w:val="007C67E0"/>
  </w:style>
  <w:style w:type="paragraph" w:customStyle="1" w:styleId="4B28C76BD778418EAB97D4862198B4EE">
    <w:name w:val="4B28C76BD778418EAB97D4862198B4EE"/>
    <w:rsid w:val="007C67E0"/>
  </w:style>
  <w:style w:type="paragraph" w:customStyle="1" w:styleId="A32B3CAB5C6448B6A30EF9DA6D190FD5">
    <w:name w:val="A32B3CAB5C6448B6A30EF9DA6D190FD5"/>
    <w:rsid w:val="007C67E0"/>
  </w:style>
  <w:style w:type="paragraph" w:customStyle="1" w:styleId="6B0E49E4EDA04322840639A464ACA656">
    <w:name w:val="6B0E49E4EDA04322840639A464ACA656"/>
    <w:rsid w:val="007C67E0"/>
  </w:style>
  <w:style w:type="paragraph" w:customStyle="1" w:styleId="1F3E0E9864C1439B95E13FDFBBE3B1FD">
    <w:name w:val="1F3E0E9864C1439B95E13FDFBBE3B1FD"/>
    <w:rsid w:val="007C67E0"/>
  </w:style>
  <w:style w:type="paragraph" w:customStyle="1" w:styleId="31FFC3F7F38840F5816B0F165E1D1D9C">
    <w:name w:val="31FFC3F7F38840F5816B0F165E1D1D9C"/>
    <w:rsid w:val="007C67E0"/>
  </w:style>
  <w:style w:type="paragraph" w:customStyle="1" w:styleId="265EF45028524DF59F80E05FE0290607">
    <w:name w:val="265EF45028524DF59F80E05FE0290607"/>
    <w:rsid w:val="007C67E0"/>
  </w:style>
  <w:style w:type="paragraph" w:customStyle="1" w:styleId="64002FDD54F7439CA6E00F78B32C2CBC">
    <w:name w:val="64002FDD54F7439CA6E00F78B32C2CBC"/>
    <w:rsid w:val="007C67E0"/>
  </w:style>
  <w:style w:type="paragraph" w:customStyle="1" w:styleId="7302F2560ACC45ECA48678BA715189DA">
    <w:name w:val="7302F2560ACC45ECA48678BA715189DA"/>
    <w:rsid w:val="007C67E0"/>
  </w:style>
  <w:style w:type="paragraph" w:customStyle="1" w:styleId="E9E92D9494EE41A3BC9B47C36E39C581">
    <w:name w:val="E9E92D9494EE41A3BC9B47C36E39C581"/>
    <w:rsid w:val="007C67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Formal certificate">
  <a:themeElements>
    <a:clrScheme name="Certificate N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C08937"/>
      </a:accent1>
      <a:accent2>
        <a:srgbClr val="F6DC75"/>
      </a:accent2>
      <a:accent3>
        <a:srgbClr val="F6E29C"/>
      </a:accent3>
      <a:accent4>
        <a:srgbClr val="001B48"/>
      </a:accent4>
      <a:accent5>
        <a:srgbClr val="2590AA"/>
      </a:accent5>
      <a:accent6>
        <a:srgbClr val="C3CFFF"/>
      </a:accent6>
      <a:hlink>
        <a:srgbClr val="0000FF"/>
      </a:hlink>
      <a:folHlink>
        <a:srgbClr val="FF00FF"/>
      </a:folHlink>
    </a:clrScheme>
    <a:fontScheme name="Custom 31">
      <a:majorFont>
        <a:latin typeface="Walbaum Text Pro"/>
        <a:ea typeface="Gill Sans"/>
        <a:cs typeface="Gill Sans"/>
      </a:majorFont>
      <a:minorFont>
        <a:latin typeface="Avenir Next LT Pro"/>
        <a:ea typeface="Gill Sans"/>
        <a:cs typeface="Gill Sans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Formal certificate" id="{562B7304-95EA-A845-9470-9573C0EB1D24}" vid="{395B922F-B983-7948-9293-6292CF4DE6BC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557F1AA-F697-4F54-A3F1-0AADFA11F0A9}">
  <we:reference id="wa200005502" version="1.0.0.13" store="en-US" storeType="OMEX"/>
  <we:alternateReferences>
    <we:reference id="wa200005502" version="1.0.0.13" store="wa200005502" storeType="OMEX"/>
  </we:alternateReferences>
  <we:properties>
    <we:property name="docId" value="&quot;diJrZBQMNWD91y2DvnfXB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480f6609812271f56e53f2aff71704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b48d77c16982ba2890c3fe2b4c067b2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3645B-1B6C-49B8-9BFE-B1AF54E3BE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66DD9D-8904-4441-9070-5AD534C615E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1088A950-7433-46B9-9210-D943CC45F0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4A95059-4569-42A5-A23E-5271BFD03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Formal award certificate</Template>
  <TotalTime>5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student</cp:lastModifiedBy>
  <cp:revision>5</cp:revision>
  <dcterms:created xsi:type="dcterms:W3CDTF">2026-07-08T07:34:00Z</dcterms:created>
  <dcterms:modified xsi:type="dcterms:W3CDTF">2026-07-08T07:49:00Z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