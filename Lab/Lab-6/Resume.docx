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 w:themeColor="accent4"/>
  <w:body>
    <w:p w14:paraId="7706E6D9" w14:textId="77777777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69DB294" wp14:editId="2AD8A41F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FC73A3" id="Group 5" o:spid="_x0000_s1026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">
                <v:rect id="Rectangle 114" o:spid="_x0000_s1027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31"/>
        <w:gridCol w:w="615"/>
        <w:gridCol w:w="702"/>
        <w:gridCol w:w="475"/>
        <w:gridCol w:w="3165"/>
      </w:tblGrid>
      <w:tr w:rsidR="007D63BD" w:rsidRPr="00162614" w14:paraId="2876F7F6" w14:textId="77777777" w:rsidTr="00E95D08">
        <w:trPr>
          <w:trHeight w:val="559"/>
        </w:trPr>
        <w:tc>
          <w:tcPr>
            <w:tcW w:w="4753" w:type="dxa"/>
            <w:vMerge w:val="restart"/>
          </w:tcPr>
          <w:p w14:paraId="5ED3137B" w14:textId="77777777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629F513D" w14:textId="24FE6C98" w:rsidR="00E95D08" w:rsidRPr="00386DD3" w:rsidRDefault="007D63BD" w:rsidP="00DE524F">
            <w:pPr>
              <w:pStyle w:val="Title"/>
              <w:rPr>
                <w:rFonts w:eastAsiaTheme="minorEastAsia"/>
              </w:rPr>
            </w:pPr>
            <w:r>
              <w:rPr>
                <w:rFonts w:eastAsiaTheme="minorEastAsia"/>
              </w:rPr>
              <w:t>PRINCE</w:t>
            </w:r>
          </w:p>
          <w:p w14:paraId="14FC7F28" w14:textId="4F00DEF2" w:rsidR="00E95D08" w:rsidRPr="00162614" w:rsidRDefault="007D63BD" w:rsidP="00DE524F">
            <w:pPr>
              <w:pStyle w:val="Subtitle"/>
            </w:pPr>
            <w:r>
              <w:t>AMRELIYA</w:t>
            </w:r>
          </w:p>
        </w:tc>
        <w:tc>
          <w:tcPr>
            <w:tcW w:w="624" w:type="dxa"/>
          </w:tcPr>
          <w:p w14:paraId="35A6EDE2" w14:textId="77777777" w:rsidR="00E95D08" w:rsidRPr="00162614" w:rsidRDefault="00E95D08" w:rsidP="00DE524F"/>
        </w:tc>
        <w:tc>
          <w:tcPr>
            <w:tcW w:w="713" w:type="dxa"/>
          </w:tcPr>
          <w:p w14:paraId="6000D476" w14:textId="77777777" w:rsidR="00E95D08" w:rsidRPr="00162614" w:rsidRDefault="00E95D08" w:rsidP="00DE524F"/>
        </w:tc>
        <w:tc>
          <w:tcPr>
            <w:tcW w:w="3598" w:type="dxa"/>
            <w:gridSpan w:val="2"/>
            <w:vAlign w:val="center"/>
          </w:tcPr>
          <w:p w14:paraId="1AE39926" w14:textId="3D183891" w:rsidR="00E95D08" w:rsidRPr="00162614" w:rsidRDefault="007C4FE4" w:rsidP="00E95D08">
            <w:pPr>
              <w:pStyle w:val="Heading3"/>
            </w:pPr>
            <w:r>
              <w:t>Project Handler</w:t>
            </w:r>
          </w:p>
        </w:tc>
      </w:tr>
      <w:tr w:rsidR="007D63BD" w:rsidRPr="00162614" w14:paraId="30694358" w14:textId="77777777" w:rsidTr="00E95D08">
        <w:trPr>
          <w:trHeight w:val="558"/>
        </w:trPr>
        <w:tc>
          <w:tcPr>
            <w:tcW w:w="4753" w:type="dxa"/>
            <w:vMerge/>
          </w:tcPr>
          <w:p w14:paraId="771351D6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3B3764CC" w14:textId="77777777" w:rsidR="00E95D08" w:rsidRPr="00162614" w:rsidRDefault="00E95D08" w:rsidP="00DE524F"/>
        </w:tc>
        <w:tc>
          <w:tcPr>
            <w:tcW w:w="713" w:type="dxa"/>
          </w:tcPr>
          <w:p w14:paraId="5722A8DF" w14:textId="77777777" w:rsidR="00E95D08" w:rsidRPr="00162614" w:rsidRDefault="00E95D08" w:rsidP="00DE524F"/>
        </w:tc>
        <w:tc>
          <w:tcPr>
            <w:tcW w:w="3598" w:type="dxa"/>
            <w:gridSpan w:val="2"/>
            <w:vAlign w:val="center"/>
          </w:tcPr>
          <w:p w14:paraId="67B546C8" w14:textId="77777777" w:rsidR="00E95D08" w:rsidRPr="00162614" w:rsidRDefault="00000000" w:rsidP="00E95D08">
            <w:pPr>
              <w:pStyle w:val="Heading4"/>
            </w:pPr>
            <w:sdt>
              <w:sdtPr>
                <w:id w:val="-1303387839"/>
                <w:placeholder>
                  <w:docPart w:val="6030014870724080B6DA94E6733813E6"/>
                </w:placeholder>
                <w:temporary/>
                <w:showingPlcHdr/>
                <w15:appearance w15:val="hidden"/>
              </w:sdtPr>
              <w:sdtContent>
                <w:r w:rsidR="00E95D08" w:rsidRPr="00386DD3">
                  <w:t>UI/UX Engineer</w:t>
                </w:r>
              </w:sdtContent>
            </w:sdt>
          </w:p>
        </w:tc>
      </w:tr>
      <w:tr w:rsidR="007D63BD" w:rsidRPr="00162614" w14:paraId="4EA9DD06" w14:textId="77777777" w:rsidTr="00E95D08">
        <w:trPr>
          <w:trHeight w:val="1191"/>
        </w:trPr>
        <w:tc>
          <w:tcPr>
            <w:tcW w:w="4753" w:type="dxa"/>
            <w:vMerge/>
          </w:tcPr>
          <w:p w14:paraId="514954E5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054AAB70" w14:textId="77777777" w:rsidR="00E95D08" w:rsidRDefault="00E95D08" w:rsidP="00DE524F"/>
        </w:tc>
        <w:tc>
          <w:tcPr>
            <w:tcW w:w="713" w:type="dxa"/>
          </w:tcPr>
          <w:p w14:paraId="1C9F9DCA" w14:textId="77777777" w:rsidR="00E95D08" w:rsidRDefault="00E95D08" w:rsidP="00DE524F"/>
        </w:tc>
        <w:tc>
          <w:tcPr>
            <w:tcW w:w="3598" w:type="dxa"/>
            <w:gridSpan w:val="2"/>
          </w:tcPr>
          <w:p w14:paraId="32750768" w14:textId="4C3A4CB1" w:rsidR="00E95D08" w:rsidRPr="008D4A99" w:rsidRDefault="007D63BD" w:rsidP="00DE524F">
            <w:pPr>
              <w:pStyle w:val="Heading5"/>
            </w:pPr>
            <w:r>
              <w:t>SOFTWARE BUILDER</w:t>
            </w:r>
          </w:p>
        </w:tc>
      </w:tr>
      <w:tr w:rsidR="007D63BD" w:rsidRPr="00162614" w14:paraId="060E822A" w14:textId="77777777" w:rsidTr="00E95D08">
        <w:trPr>
          <w:trHeight w:val="850"/>
        </w:trPr>
        <w:tc>
          <w:tcPr>
            <w:tcW w:w="4753" w:type="dxa"/>
            <w:vAlign w:val="center"/>
          </w:tcPr>
          <w:p w14:paraId="65910A84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B3AD5A3D989C4F788CA915C5C26899D4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24" w:type="dxa"/>
            <w:vAlign w:val="center"/>
          </w:tcPr>
          <w:p w14:paraId="084D53E8" w14:textId="77777777" w:rsidR="00E95D08" w:rsidRDefault="00E95D08" w:rsidP="00E95D08"/>
        </w:tc>
        <w:tc>
          <w:tcPr>
            <w:tcW w:w="713" w:type="dxa"/>
            <w:vAlign w:val="center"/>
          </w:tcPr>
          <w:p w14:paraId="1998989E" w14:textId="77777777" w:rsidR="00E95D08" w:rsidRDefault="00E95D08" w:rsidP="00E95D08"/>
        </w:tc>
        <w:tc>
          <w:tcPr>
            <w:tcW w:w="3598" w:type="dxa"/>
            <w:gridSpan w:val="2"/>
            <w:vAlign w:val="center"/>
          </w:tcPr>
          <w:p w14:paraId="0E2394C2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2D86F4C9EDFD49B58E89E24763F871C9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7D63BD" w:rsidRPr="00162614" w14:paraId="31F70137" w14:textId="77777777" w:rsidTr="00E95D08">
        <w:trPr>
          <w:trHeight w:val="639"/>
        </w:trPr>
        <w:tc>
          <w:tcPr>
            <w:tcW w:w="4753" w:type="dxa"/>
            <w:vMerge w:val="restart"/>
            <w:vAlign w:val="center"/>
          </w:tcPr>
          <w:p w14:paraId="75A434C2" w14:textId="77777777" w:rsidR="00E95D08" w:rsidRPr="000F3FE2" w:rsidRDefault="00000000" w:rsidP="00E95D08">
            <w:sdt>
              <w:sdtPr>
                <w:id w:val="998541246"/>
                <w:placeholder>
                  <w:docPart w:val="4AC881290A46484C8F6B1DE370EDEA91"/>
                </w:placeholder>
                <w:temporary/>
                <w:showingPlcHdr/>
                <w15:appearance w15:val="hidden"/>
              </w:sdtPr>
              <w:sdtContent>
                <w:r w:rsidR="00E95D08" w:rsidRPr="007D63BD">
                  <w:rPr>
                    <w:sz w:val="28"/>
                    <w:szCs w:val="28"/>
                  </w:rPr>
                  <w:t>Enthusiastic and creative graphic designer with a passion for translating ideas into visually compelling designs. With experience in both print and digital mediums, I thrive on bringing concepts to life through innovative and impactful designs.</w:t>
                </w:r>
              </w:sdtContent>
            </w:sdt>
          </w:p>
        </w:tc>
        <w:tc>
          <w:tcPr>
            <w:tcW w:w="624" w:type="dxa"/>
            <w:vMerge w:val="restart"/>
          </w:tcPr>
          <w:p w14:paraId="3788FCD3" w14:textId="77777777" w:rsidR="00E95D08" w:rsidRDefault="00E95D08" w:rsidP="00DE524F"/>
        </w:tc>
        <w:tc>
          <w:tcPr>
            <w:tcW w:w="713" w:type="dxa"/>
            <w:vMerge w:val="restart"/>
          </w:tcPr>
          <w:p w14:paraId="1D57F85B" w14:textId="77777777" w:rsidR="00E95D08" w:rsidRDefault="00E95D08" w:rsidP="00DE524F"/>
        </w:tc>
        <w:tc>
          <w:tcPr>
            <w:tcW w:w="477" w:type="dxa"/>
            <w:vAlign w:val="center"/>
          </w:tcPr>
          <w:p w14:paraId="52DF7C65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541CF042" wp14:editId="7539FA40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62B41784" w14:textId="2A0D8906" w:rsidR="00E95D08" w:rsidRPr="008D4A99" w:rsidRDefault="007D63BD" w:rsidP="00E95D08">
            <w:pPr>
              <w:pStyle w:val="Contact1"/>
            </w:pPr>
            <w:r>
              <w:t>97237 3***4</w:t>
            </w:r>
          </w:p>
        </w:tc>
      </w:tr>
      <w:tr w:rsidR="007D63BD" w:rsidRPr="00162614" w14:paraId="3195F12F" w14:textId="77777777" w:rsidTr="00E95D08">
        <w:trPr>
          <w:trHeight w:val="637"/>
        </w:trPr>
        <w:tc>
          <w:tcPr>
            <w:tcW w:w="4753" w:type="dxa"/>
            <w:vMerge/>
          </w:tcPr>
          <w:p w14:paraId="6BF661C9" w14:textId="77777777" w:rsidR="00E95D08" w:rsidRPr="000F3FE2" w:rsidRDefault="00E95D08" w:rsidP="00DE524F"/>
        </w:tc>
        <w:tc>
          <w:tcPr>
            <w:tcW w:w="624" w:type="dxa"/>
            <w:vMerge/>
          </w:tcPr>
          <w:p w14:paraId="66124ECF" w14:textId="77777777" w:rsidR="00E95D08" w:rsidRDefault="00E95D08" w:rsidP="00DE524F"/>
        </w:tc>
        <w:tc>
          <w:tcPr>
            <w:tcW w:w="713" w:type="dxa"/>
            <w:vMerge/>
          </w:tcPr>
          <w:p w14:paraId="67663F87" w14:textId="77777777" w:rsidR="00E95D08" w:rsidRDefault="00E95D08" w:rsidP="00DE524F"/>
        </w:tc>
        <w:tc>
          <w:tcPr>
            <w:tcW w:w="477" w:type="dxa"/>
            <w:vAlign w:val="center"/>
          </w:tcPr>
          <w:p w14:paraId="58A00033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4C426721" wp14:editId="2A7B3CD3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0D347C6C" w14:textId="1044A543" w:rsidR="00E95D08" w:rsidRPr="008D4A99" w:rsidRDefault="007D63BD" w:rsidP="00E95D08">
            <w:pPr>
              <w:pStyle w:val="Contact1"/>
            </w:pPr>
            <w:r>
              <w:t>princepatel</w:t>
            </w:r>
          </w:p>
        </w:tc>
      </w:tr>
      <w:tr w:rsidR="007D63BD" w:rsidRPr="00162614" w14:paraId="3FA5FD1E" w14:textId="77777777" w:rsidTr="00E95D08">
        <w:trPr>
          <w:trHeight w:val="637"/>
        </w:trPr>
        <w:tc>
          <w:tcPr>
            <w:tcW w:w="4753" w:type="dxa"/>
            <w:vMerge/>
          </w:tcPr>
          <w:p w14:paraId="60526985" w14:textId="77777777" w:rsidR="00E95D08" w:rsidRPr="000F3FE2" w:rsidRDefault="00E95D08" w:rsidP="00DE524F"/>
        </w:tc>
        <w:tc>
          <w:tcPr>
            <w:tcW w:w="624" w:type="dxa"/>
            <w:vMerge/>
          </w:tcPr>
          <w:p w14:paraId="54A6FE2A" w14:textId="77777777" w:rsidR="00E95D08" w:rsidRDefault="00E95D08" w:rsidP="00DE524F"/>
        </w:tc>
        <w:tc>
          <w:tcPr>
            <w:tcW w:w="713" w:type="dxa"/>
            <w:vMerge/>
          </w:tcPr>
          <w:p w14:paraId="25716BD9" w14:textId="77777777" w:rsidR="00E95D08" w:rsidRDefault="00E95D08" w:rsidP="00DE524F"/>
        </w:tc>
        <w:tc>
          <w:tcPr>
            <w:tcW w:w="477" w:type="dxa"/>
            <w:vAlign w:val="center"/>
          </w:tcPr>
          <w:p w14:paraId="0B432E77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54D92A57" wp14:editId="2A3A3495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2B5A3B69" w14:textId="5D7A9FB3" w:rsidR="00E95D08" w:rsidRPr="008D4A99" w:rsidRDefault="007D63BD" w:rsidP="00E95D08">
            <w:pPr>
              <w:pStyle w:val="Contact2"/>
            </w:pPr>
            <w:r>
              <w:rPr>
                <w:sz w:val="24"/>
                <w:szCs w:val="16"/>
              </w:rPr>
              <w:t>p</w:t>
            </w:r>
            <w:r w:rsidRPr="007D63BD">
              <w:rPr>
                <w:sz w:val="24"/>
                <w:szCs w:val="16"/>
              </w:rPr>
              <w:t>rinceamareliya@gmail.com</w:t>
            </w:r>
          </w:p>
        </w:tc>
      </w:tr>
      <w:tr w:rsidR="00F47CD2" w:rsidRPr="00F47CD2" w14:paraId="327F74A3" w14:textId="77777777" w:rsidTr="00E95D08">
        <w:trPr>
          <w:trHeight w:val="637"/>
        </w:trPr>
        <w:tc>
          <w:tcPr>
            <w:tcW w:w="4753" w:type="dxa"/>
            <w:vMerge/>
          </w:tcPr>
          <w:p w14:paraId="5DEC36CC" w14:textId="77777777" w:rsidR="00E95D08" w:rsidRPr="000F3FE2" w:rsidRDefault="00E95D08" w:rsidP="00DE524F"/>
        </w:tc>
        <w:tc>
          <w:tcPr>
            <w:tcW w:w="624" w:type="dxa"/>
            <w:vMerge/>
          </w:tcPr>
          <w:p w14:paraId="49FF1437" w14:textId="77777777" w:rsidR="00E95D08" w:rsidRDefault="00E95D08" w:rsidP="00DE524F"/>
        </w:tc>
        <w:tc>
          <w:tcPr>
            <w:tcW w:w="713" w:type="dxa"/>
            <w:vMerge/>
          </w:tcPr>
          <w:p w14:paraId="59B74F3B" w14:textId="77777777" w:rsidR="00E95D08" w:rsidRDefault="00E95D08" w:rsidP="00DE524F"/>
        </w:tc>
        <w:tc>
          <w:tcPr>
            <w:tcW w:w="477" w:type="dxa"/>
            <w:vAlign w:val="center"/>
          </w:tcPr>
          <w:p w14:paraId="68676EAF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15FFFDF7" wp14:editId="18BEAB4C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  <w:vAlign w:val="center"/>
          </w:tcPr>
          <w:p w14:paraId="630E3120" w14:textId="4B897D16" w:rsidR="00E95D08" w:rsidRPr="00F47CD2" w:rsidRDefault="007D63BD" w:rsidP="00E95D08">
            <w:pPr>
              <w:pStyle w:val="Contact2"/>
              <w:rPr>
                <w:color w:val="000000" w:themeColor="text1"/>
              </w:rPr>
            </w:pPr>
            <w:hyperlink r:id="rId18" w:history="1">
              <w:r w:rsidRPr="00F47CD2">
                <w:rPr>
                  <w:rStyle w:val="Hyperlink"/>
                  <w:color w:val="000000" w:themeColor="text1"/>
                </w:rPr>
                <w:t>www.princeportfolio.c</w:t>
              </w:r>
              <w:r w:rsidRPr="00F47CD2">
                <w:rPr>
                  <w:rStyle w:val="Hyperlink"/>
                  <w:color w:val="000000" w:themeColor="text1"/>
                </w:rPr>
                <w:t>o</w:t>
              </w:r>
              <w:r w:rsidRPr="00F47CD2">
                <w:rPr>
                  <w:rStyle w:val="Hyperlink"/>
                  <w:color w:val="000000" w:themeColor="text1"/>
                </w:rPr>
                <w:t>m</w:t>
              </w:r>
            </w:hyperlink>
          </w:p>
        </w:tc>
      </w:tr>
      <w:tr w:rsidR="007D63BD" w14:paraId="6CDFE575" w14:textId="77777777" w:rsidTr="00E95D08">
        <w:trPr>
          <w:trHeight w:val="964"/>
        </w:trPr>
        <w:tc>
          <w:tcPr>
            <w:tcW w:w="4753" w:type="dxa"/>
            <w:vAlign w:val="center"/>
          </w:tcPr>
          <w:p w14:paraId="5EAA6D26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CDCC670937EE49338DC3960E94ECC720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24" w:type="dxa"/>
            <w:vAlign w:val="center"/>
          </w:tcPr>
          <w:p w14:paraId="4B2A4623" w14:textId="77777777" w:rsidR="00E95D08" w:rsidRDefault="00E95D08" w:rsidP="00E95D08"/>
        </w:tc>
        <w:tc>
          <w:tcPr>
            <w:tcW w:w="713" w:type="dxa"/>
            <w:vAlign w:val="center"/>
          </w:tcPr>
          <w:p w14:paraId="2FD185CE" w14:textId="77777777" w:rsidR="00E95D08" w:rsidRDefault="00E95D08" w:rsidP="00E95D08"/>
        </w:tc>
        <w:tc>
          <w:tcPr>
            <w:tcW w:w="3598" w:type="dxa"/>
            <w:gridSpan w:val="2"/>
            <w:vAlign w:val="center"/>
          </w:tcPr>
          <w:p w14:paraId="1407088E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FDEBC57661AE47AAA7DBBC823D510C06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7D63BD" w:rsidRPr="00B87E22" w14:paraId="728E5543" w14:textId="77777777" w:rsidTr="00E95D08">
        <w:trPr>
          <w:trHeight w:val="2608"/>
        </w:trPr>
        <w:tc>
          <w:tcPr>
            <w:tcW w:w="4753" w:type="dxa"/>
            <w:tcBorders>
              <w:bottom w:val="single" w:sz="4" w:space="0" w:color="3A8C95" w:themeColor="accent5" w:themeShade="80"/>
            </w:tcBorders>
          </w:tcPr>
          <w:p w14:paraId="6472AA58" w14:textId="77777777" w:rsidR="00E95D08" w:rsidRPr="00162614" w:rsidRDefault="00000000" w:rsidP="00E95D08">
            <w:pPr>
              <w:pStyle w:val="Heading2"/>
            </w:pPr>
            <w:sdt>
              <w:sdtPr>
                <w:id w:val="1820614420"/>
                <w:placeholder>
                  <w:docPart w:val="AB2DF48791A246F9AE95DF2D22201136"/>
                </w:placeholder>
                <w:temporary/>
                <w:showingPlcHdr/>
                <w15:appearance w15:val="hidden"/>
              </w:sdtPr>
              <w:sdtContent>
                <w:r w:rsidR="00E95D08">
                  <w:t>Adatum Corporation</w:t>
                </w:r>
              </w:sdtContent>
            </w:sdt>
          </w:p>
          <w:p w14:paraId="1DFDE117" w14:textId="03F4ABD3" w:rsidR="00E95D08" w:rsidRPr="00162614" w:rsidRDefault="007D63BD" w:rsidP="00E95D08">
            <w:pPr>
              <w:pStyle w:val="Date"/>
            </w:pPr>
            <w:r>
              <w:t>2031-2033 SOFTWARE DEVLOPER</w:t>
            </w:r>
          </w:p>
          <w:p w14:paraId="2FB0F125" w14:textId="77777777" w:rsidR="00E95D08" w:rsidRPr="00162614" w:rsidRDefault="00000000" w:rsidP="00E95D08">
            <w:sdt>
              <w:sdtPr>
                <w:id w:val="468020753"/>
                <w:placeholder>
                  <w:docPart w:val="2E7E5C108C7C4B45BB5C1419AB2E5E6E"/>
                </w:placeholder>
                <w:temporary/>
                <w:showingPlcHdr/>
                <w15:appearance w15:val="hidden"/>
              </w:sdtPr>
              <w:sdtContent>
                <w:r w:rsidR="00E95D08" w:rsidRPr="007D63BD">
                  <w:rPr>
                    <w:sz w:val="22"/>
                    <w:szCs w:val="22"/>
                  </w:rPr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24" w:type="dxa"/>
          </w:tcPr>
          <w:p w14:paraId="321FDE5A" w14:textId="77777777" w:rsidR="00E95D08" w:rsidRDefault="00E95D08" w:rsidP="00DE524F"/>
        </w:tc>
        <w:tc>
          <w:tcPr>
            <w:tcW w:w="713" w:type="dxa"/>
          </w:tcPr>
          <w:p w14:paraId="0BA1E83B" w14:textId="77777777" w:rsidR="00E95D08" w:rsidRDefault="00E95D08" w:rsidP="00DE524F"/>
        </w:tc>
        <w:tc>
          <w:tcPr>
            <w:tcW w:w="3598" w:type="dxa"/>
            <w:gridSpan w:val="2"/>
            <w:vMerge w:val="restart"/>
            <w:vAlign w:val="center"/>
          </w:tcPr>
          <w:p w14:paraId="5D56E87D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id w:val="109094851"/>
                <w:placeholder>
                  <w:docPart w:val="F7EF4554E83C40C3BE211B614F77CCF6"/>
                </w:placeholder>
                <w:temporary/>
                <w:showingPlcHdr/>
                <w15:appearance w15:val="hidden"/>
              </w:sdtPr>
              <w:sdtContent>
                <w:r w:rsidR="00E95D08">
                  <w:t>Design software</w:t>
                </w:r>
              </w:sdtContent>
            </w:sdt>
          </w:p>
          <w:p w14:paraId="6A21E111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1091203621"/>
                <w:placeholder>
                  <w:docPart w:val="608AD989349D4127AAF959ADC65F20E5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Typography</w:t>
                </w:r>
              </w:sdtContent>
            </w:sdt>
          </w:p>
          <w:p w14:paraId="30C44B54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95339227"/>
                <w:placeholder>
                  <w:docPart w:val="00B189B0C1ED4CE1976C71A31C6C27A6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UI/UX design</w:t>
                </w:r>
              </w:sdtContent>
            </w:sdt>
          </w:p>
          <w:p w14:paraId="758A9C8B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1871187093"/>
                <w:placeholder>
                  <w:docPart w:val="75DC38A41F1C4F6CB4A326A84407D87D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Print design</w:t>
                </w:r>
              </w:sdtContent>
            </w:sdt>
          </w:p>
          <w:p w14:paraId="61A48831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2093510088"/>
                <w:placeholder>
                  <w:docPart w:val="5B83CB42428A418DA460131760C59F45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Project management</w:t>
                </w:r>
              </w:sdtContent>
            </w:sdt>
          </w:p>
          <w:p w14:paraId="000997D9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479925149"/>
                <w:placeholder>
                  <w:docPart w:val="1ABD4A8CD314477FB731767812DEFE29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Creative problem solving</w:t>
                </w:r>
              </w:sdtContent>
            </w:sdt>
          </w:p>
          <w:p w14:paraId="0B12FD5B" w14:textId="77777777" w:rsidR="00E95D08" w:rsidRPr="006F031F" w:rsidRDefault="00000000" w:rsidP="00E95D08">
            <w:pPr>
              <w:pStyle w:val="ListBullet"/>
              <w:rPr>
                <w:szCs w:val="28"/>
              </w:rPr>
            </w:pPr>
            <w:sdt>
              <w:sdtPr>
                <w:rPr>
                  <w:szCs w:val="28"/>
                </w:rPr>
                <w:id w:val="-733941349"/>
                <w:placeholder>
                  <w:docPart w:val="BFE81F8712F244B6AA0244068F2E17F0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szCs w:val="28"/>
                  </w:rPr>
                  <w:t>Communication skills</w:t>
                </w:r>
              </w:sdtContent>
            </w:sdt>
          </w:p>
        </w:tc>
      </w:tr>
      <w:tr w:rsidR="007D63BD" w:rsidRPr="00162614" w14:paraId="784B0CAC" w14:textId="77777777" w:rsidTr="00E95D08">
        <w:trPr>
          <w:trHeight w:val="907"/>
        </w:trPr>
        <w:tc>
          <w:tcPr>
            <w:tcW w:w="4753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5969E497" w14:textId="77777777" w:rsidR="00E95D08" w:rsidRPr="00162614" w:rsidRDefault="00000000" w:rsidP="00E95D08">
            <w:pPr>
              <w:pStyle w:val="Heading2"/>
            </w:pPr>
            <w:sdt>
              <w:sdtPr>
                <w:id w:val="-484552361"/>
                <w:placeholder>
                  <w:docPart w:val="9A8C8472DD79410C9101B06401EFF04E"/>
                </w:placeholder>
                <w:temporary/>
                <w:showingPlcHdr/>
                <w15:appearance w15:val="hidden"/>
              </w:sdtPr>
              <w:sdtContent>
                <w:r w:rsidR="00E95D08">
                  <w:t>Proseware, Inc.</w:t>
                </w:r>
              </w:sdtContent>
            </w:sdt>
          </w:p>
          <w:p w14:paraId="4E736938" w14:textId="6B55A909" w:rsidR="00E95D08" w:rsidRPr="00162614" w:rsidRDefault="007D63BD" w:rsidP="00E95D08">
            <w:pPr>
              <w:pStyle w:val="Date"/>
            </w:pPr>
            <w:r>
              <w:t>2033-2036 SENIOR SOFTWARE DEVLOPER</w:t>
            </w:r>
          </w:p>
          <w:p w14:paraId="3C98668E" w14:textId="77777777" w:rsidR="00E95D08" w:rsidRPr="00BB3142" w:rsidRDefault="00000000" w:rsidP="00E95D08">
            <w:sdt>
              <w:sdtPr>
                <w:id w:val="-104650069"/>
                <w:placeholder>
                  <w:docPart w:val="B5379FEE2AA3405DB93EEA3BEBA445C1"/>
                </w:placeholder>
                <w:temporary/>
                <w:showingPlcHdr/>
                <w15:appearance w15:val="hidden"/>
              </w:sdtPr>
              <w:sdtContent>
                <w:r w:rsidR="00E95D08" w:rsidRPr="007D63BD">
                  <w:rPr>
                    <w:sz w:val="22"/>
                    <w:szCs w:val="22"/>
                  </w:rPr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24" w:type="dxa"/>
          </w:tcPr>
          <w:p w14:paraId="3DA32DED" w14:textId="77777777" w:rsidR="00E95D08" w:rsidRDefault="00E95D08" w:rsidP="00DE524F"/>
        </w:tc>
        <w:tc>
          <w:tcPr>
            <w:tcW w:w="713" w:type="dxa"/>
            <w:vMerge w:val="restart"/>
          </w:tcPr>
          <w:p w14:paraId="3825BCDB" w14:textId="77777777" w:rsidR="00E95D08" w:rsidRDefault="00E95D08" w:rsidP="00DE524F"/>
        </w:tc>
        <w:tc>
          <w:tcPr>
            <w:tcW w:w="3598" w:type="dxa"/>
            <w:gridSpan w:val="2"/>
            <w:vMerge/>
          </w:tcPr>
          <w:p w14:paraId="1ACAFCA5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7D63BD" w:rsidRPr="00B87E22" w14:paraId="1BE5561D" w14:textId="77777777" w:rsidTr="00E95D08">
        <w:trPr>
          <w:trHeight w:val="850"/>
        </w:trPr>
        <w:tc>
          <w:tcPr>
            <w:tcW w:w="4753" w:type="dxa"/>
            <w:vMerge/>
            <w:tcBorders>
              <w:bottom w:val="single" w:sz="4" w:space="0" w:color="3A8C95" w:themeColor="accent5" w:themeShade="80"/>
            </w:tcBorders>
          </w:tcPr>
          <w:p w14:paraId="72320E4E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055BAEDD" w14:textId="77777777" w:rsidR="00E95D08" w:rsidRDefault="00E95D08" w:rsidP="00DE524F"/>
        </w:tc>
        <w:tc>
          <w:tcPr>
            <w:tcW w:w="713" w:type="dxa"/>
            <w:vMerge/>
          </w:tcPr>
          <w:p w14:paraId="295016C0" w14:textId="77777777" w:rsidR="00E95D08" w:rsidRDefault="00E95D08" w:rsidP="00DE524F"/>
        </w:tc>
        <w:tc>
          <w:tcPr>
            <w:tcW w:w="3598" w:type="dxa"/>
            <w:gridSpan w:val="2"/>
            <w:vAlign w:val="center"/>
          </w:tcPr>
          <w:p w14:paraId="00857BA7" w14:textId="77777777" w:rsidR="00E95D08" w:rsidRPr="00C45D7E" w:rsidRDefault="00000000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5AA0E20FFBC4475B8A66F03660C39B51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EDUCATION</w:t>
                </w:r>
              </w:sdtContent>
            </w:sdt>
          </w:p>
        </w:tc>
      </w:tr>
      <w:tr w:rsidR="007D63BD" w:rsidRPr="00162614" w14:paraId="0C4352C4" w14:textId="77777777" w:rsidTr="00E95D08">
        <w:trPr>
          <w:trHeight w:val="1417"/>
        </w:trPr>
        <w:tc>
          <w:tcPr>
            <w:tcW w:w="4753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482562F7" w14:textId="77777777" w:rsidR="00E95D08" w:rsidRPr="00162614" w:rsidRDefault="00000000" w:rsidP="00E95D08">
            <w:pPr>
              <w:pStyle w:val="Heading2"/>
              <w:rPr>
                <w:bCs/>
              </w:rPr>
            </w:pPr>
            <w:sdt>
              <w:sdtPr>
                <w:rPr>
                  <w:bCs/>
                  <w:color w:val="auto"/>
                </w:rPr>
                <w:id w:val="742913048"/>
                <w:placeholder>
                  <w:docPart w:val="0CC1BAF41ABD4B9CAF39C6EC67B76969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bCs/>
                    <w:color w:val="auto"/>
                  </w:rPr>
                  <w:t>Relecloud</w:t>
                </w:r>
              </w:sdtContent>
            </w:sdt>
          </w:p>
          <w:p w14:paraId="5D526732" w14:textId="7CF4584D" w:rsidR="00E95D08" w:rsidRPr="00162614" w:rsidRDefault="007D63BD" w:rsidP="00E95D08">
            <w:pPr>
              <w:pStyle w:val="Date"/>
            </w:pPr>
            <w:r>
              <w:t>2036 PROJECT MANAGER</w:t>
            </w:r>
          </w:p>
          <w:p w14:paraId="3D4DDA02" w14:textId="77777777" w:rsidR="00E95D08" w:rsidRPr="00713B95" w:rsidRDefault="00000000" w:rsidP="00E95D08">
            <w:sdt>
              <w:sdtPr>
                <w:id w:val="-1543125065"/>
                <w:placeholder>
                  <w:docPart w:val="9C2310394F074190B066D0BCBB12751B"/>
                </w:placeholder>
                <w:temporary/>
                <w:showingPlcHdr/>
                <w15:appearance w15:val="hidden"/>
              </w:sdtPr>
              <w:sdtContent>
                <w:r w:rsidR="00E95D08" w:rsidRPr="007D63BD">
                  <w:rPr>
                    <w:sz w:val="24"/>
                    <w:szCs w:val="24"/>
                  </w:rPr>
                  <w:t>As an intern I actively learned and contributed to the creative process which allowed me to gain valuable insights into the industry and enhance my skills under the guidance of experienced professionals.</w:t>
                </w:r>
              </w:sdtContent>
            </w:sdt>
          </w:p>
        </w:tc>
        <w:tc>
          <w:tcPr>
            <w:tcW w:w="624" w:type="dxa"/>
          </w:tcPr>
          <w:p w14:paraId="6EB14754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713" w:type="dxa"/>
            <w:vMerge w:val="restart"/>
          </w:tcPr>
          <w:p w14:paraId="220A6218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3598" w:type="dxa"/>
            <w:gridSpan w:val="2"/>
            <w:vAlign w:val="center"/>
          </w:tcPr>
          <w:p w14:paraId="036200DF" w14:textId="1D5E8EDE" w:rsidR="00E95D08" w:rsidRDefault="007D63BD" w:rsidP="00E95D08">
            <w:pPr>
              <w:pStyle w:val="Heading2"/>
            </w:pPr>
            <w:r>
              <w:t>Darshan University</w:t>
            </w:r>
          </w:p>
          <w:p w14:paraId="61C82FCB" w14:textId="293E1A0E" w:rsidR="00E95D08" w:rsidRPr="00162614" w:rsidRDefault="007D63BD" w:rsidP="00E95D08">
            <w:pPr>
              <w:pStyle w:val="Date"/>
            </w:pPr>
            <w:r>
              <w:t>2025-2029</w:t>
            </w:r>
          </w:p>
          <w:p w14:paraId="57DE7535" w14:textId="058C3FD3" w:rsidR="00E95D08" w:rsidRPr="008A65BA" w:rsidRDefault="007D63BD" w:rsidP="00E95D08">
            <w:r>
              <w:t>B.TECH in CSE</w:t>
            </w:r>
          </w:p>
        </w:tc>
      </w:tr>
      <w:tr w:rsidR="007D63BD" w:rsidRPr="00162614" w14:paraId="1C63F189" w14:textId="77777777" w:rsidTr="00E95D08">
        <w:trPr>
          <w:trHeight w:val="1417"/>
        </w:trPr>
        <w:tc>
          <w:tcPr>
            <w:tcW w:w="4753" w:type="dxa"/>
            <w:vMerge/>
          </w:tcPr>
          <w:p w14:paraId="0DCADAE2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3A3BD3FD" w14:textId="77777777" w:rsidR="00E95D08" w:rsidRDefault="00E95D08" w:rsidP="00DE524F"/>
        </w:tc>
        <w:tc>
          <w:tcPr>
            <w:tcW w:w="713" w:type="dxa"/>
            <w:vMerge/>
          </w:tcPr>
          <w:p w14:paraId="24405A1E" w14:textId="77777777" w:rsidR="00E95D08" w:rsidRDefault="00E95D08" w:rsidP="00DE524F"/>
        </w:tc>
        <w:tc>
          <w:tcPr>
            <w:tcW w:w="3598" w:type="dxa"/>
            <w:gridSpan w:val="2"/>
            <w:vAlign w:val="center"/>
          </w:tcPr>
          <w:p w14:paraId="53CDF622" w14:textId="787C9C37" w:rsidR="00E95D08" w:rsidRPr="00162614" w:rsidRDefault="007D63BD" w:rsidP="00E95D08">
            <w:pPr>
              <w:pStyle w:val="Heading2"/>
            </w:pPr>
            <w:r>
              <w:t>Darshan University</w:t>
            </w:r>
          </w:p>
          <w:p w14:paraId="1F6849E6" w14:textId="3D8A8F60" w:rsidR="00E95D08" w:rsidRPr="00935402" w:rsidRDefault="007D63BD" w:rsidP="00E95D08">
            <w:pPr>
              <w:pStyle w:val="Date"/>
            </w:pPr>
            <w:r>
              <w:t>2029-2031</w:t>
            </w:r>
          </w:p>
          <w:p w14:paraId="7EE7C455" w14:textId="0114D8A2" w:rsidR="00E95D08" w:rsidRPr="00162614" w:rsidRDefault="007D63BD" w:rsidP="00E95D08">
            <w:r>
              <w:t>M.TECH IN AI/ML</w:t>
            </w:r>
          </w:p>
        </w:tc>
      </w:tr>
    </w:tbl>
    <w:p w14:paraId="4135C39A" w14:textId="77777777" w:rsidR="00E95D08" w:rsidRPr="00BA3E51" w:rsidRDefault="00E95D08" w:rsidP="001C6718"/>
    <w:sectPr w:rsidR="00E95D08" w:rsidRPr="00BA3E51" w:rsidSect="00C66715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DE58" w14:textId="77777777" w:rsidR="00BB7F9E" w:rsidRDefault="00BB7F9E" w:rsidP="00BA3E51">
      <w:pPr>
        <w:spacing w:line="240" w:lineRule="auto"/>
      </w:pPr>
      <w:r>
        <w:separator/>
      </w:r>
    </w:p>
  </w:endnote>
  <w:endnote w:type="continuationSeparator" w:id="0">
    <w:p w14:paraId="0811BEE2" w14:textId="77777777" w:rsidR="00BB7F9E" w:rsidRDefault="00BB7F9E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DB4B" w14:textId="77777777" w:rsidR="00BB7F9E" w:rsidRDefault="00BB7F9E" w:rsidP="00BA3E51">
      <w:pPr>
        <w:spacing w:line="240" w:lineRule="auto"/>
      </w:pPr>
      <w:r>
        <w:separator/>
      </w:r>
    </w:p>
  </w:footnote>
  <w:footnote w:type="continuationSeparator" w:id="0">
    <w:p w14:paraId="03211BC7" w14:textId="77777777" w:rsidR="00BB7F9E" w:rsidRDefault="00BB7F9E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BD"/>
    <w:rsid w:val="00025D23"/>
    <w:rsid w:val="000407F5"/>
    <w:rsid w:val="00041F8A"/>
    <w:rsid w:val="00045F2E"/>
    <w:rsid w:val="00055BBC"/>
    <w:rsid w:val="00073BF3"/>
    <w:rsid w:val="00081B51"/>
    <w:rsid w:val="000D3891"/>
    <w:rsid w:val="000F3FE2"/>
    <w:rsid w:val="00140582"/>
    <w:rsid w:val="00162614"/>
    <w:rsid w:val="00177BCB"/>
    <w:rsid w:val="00184BEC"/>
    <w:rsid w:val="001A313A"/>
    <w:rsid w:val="001C6718"/>
    <w:rsid w:val="001D0CF8"/>
    <w:rsid w:val="00200FC4"/>
    <w:rsid w:val="00217454"/>
    <w:rsid w:val="002251C8"/>
    <w:rsid w:val="00266107"/>
    <w:rsid w:val="00293BB8"/>
    <w:rsid w:val="002A4A92"/>
    <w:rsid w:val="002D5478"/>
    <w:rsid w:val="00364B5C"/>
    <w:rsid w:val="00373FC8"/>
    <w:rsid w:val="00386DD3"/>
    <w:rsid w:val="00394816"/>
    <w:rsid w:val="003976A8"/>
    <w:rsid w:val="003B3A48"/>
    <w:rsid w:val="003C5242"/>
    <w:rsid w:val="003E7783"/>
    <w:rsid w:val="0041420A"/>
    <w:rsid w:val="00432AD0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E0657"/>
    <w:rsid w:val="005F4D16"/>
    <w:rsid w:val="006755BF"/>
    <w:rsid w:val="006C0673"/>
    <w:rsid w:val="006C75D7"/>
    <w:rsid w:val="006F031F"/>
    <w:rsid w:val="00703D7E"/>
    <w:rsid w:val="00705647"/>
    <w:rsid w:val="00713B95"/>
    <w:rsid w:val="00747832"/>
    <w:rsid w:val="007C4FE4"/>
    <w:rsid w:val="007D63BD"/>
    <w:rsid w:val="007E5AAA"/>
    <w:rsid w:val="007E6083"/>
    <w:rsid w:val="0081316C"/>
    <w:rsid w:val="00855181"/>
    <w:rsid w:val="008643BF"/>
    <w:rsid w:val="00873F12"/>
    <w:rsid w:val="00893796"/>
    <w:rsid w:val="008A009C"/>
    <w:rsid w:val="008A65BA"/>
    <w:rsid w:val="008B1112"/>
    <w:rsid w:val="008D4A99"/>
    <w:rsid w:val="008E4EF1"/>
    <w:rsid w:val="00905659"/>
    <w:rsid w:val="00914419"/>
    <w:rsid w:val="00935402"/>
    <w:rsid w:val="00962E61"/>
    <w:rsid w:val="00964CD8"/>
    <w:rsid w:val="00976E5A"/>
    <w:rsid w:val="00983E40"/>
    <w:rsid w:val="00986331"/>
    <w:rsid w:val="009C7105"/>
    <w:rsid w:val="009D1934"/>
    <w:rsid w:val="009E3575"/>
    <w:rsid w:val="00A01164"/>
    <w:rsid w:val="00A26535"/>
    <w:rsid w:val="00A31B03"/>
    <w:rsid w:val="00AB7FE5"/>
    <w:rsid w:val="00AC1E5A"/>
    <w:rsid w:val="00AC383F"/>
    <w:rsid w:val="00B0314F"/>
    <w:rsid w:val="00B87E22"/>
    <w:rsid w:val="00BA2D2C"/>
    <w:rsid w:val="00BA3E51"/>
    <w:rsid w:val="00BB3142"/>
    <w:rsid w:val="00BB7F9E"/>
    <w:rsid w:val="00C155FC"/>
    <w:rsid w:val="00C348EF"/>
    <w:rsid w:val="00C45D7E"/>
    <w:rsid w:val="00C66715"/>
    <w:rsid w:val="00C73E98"/>
    <w:rsid w:val="00CB1D3C"/>
    <w:rsid w:val="00D666BB"/>
    <w:rsid w:val="00D8505D"/>
    <w:rsid w:val="00E04462"/>
    <w:rsid w:val="00E20245"/>
    <w:rsid w:val="00E26869"/>
    <w:rsid w:val="00E270D1"/>
    <w:rsid w:val="00E35010"/>
    <w:rsid w:val="00E4379F"/>
    <w:rsid w:val="00E80C1C"/>
    <w:rsid w:val="00E84964"/>
    <w:rsid w:val="00E95D08"/>
    <w:rsid w:val="00EA0042"/>
    <w:rsid w:val="00EF639B"/>
    <w:rsid w:val="00F47CD2"/>
    <w:rsid w:val="00F50BC6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45D91"/>
  <w15:chartTrackingRefBased/>
  <w15:docId w15:val="{E134DEBF-195F-4070-9850-E2FD2AF2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D63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C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yperlink" Target="http://www.princeportfolio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30014870724080B6DA94E673381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A35C4-5A9C-4A57-8BDD-32C6F53990D0}"/>
      </w:docPartPr>
      <w:docPartBody>
        <w:p w:rsidR="004F65D5" w:rsidRDefault="00000000">
          <w:pPr>
            <w:pStyle w:val="6030014870724080B6DA94E6733813E6"/>
          </w:pPr>
          <w:r w:rsidRPr="00386DD3">
            <w:t>UI/UX Engineer</w:t>
          </w:r>
        </w:p>
      </w:docPartBody>
    </w:docPart>
    <w:docPart>
      <w:docPartPr>
        <w:name w:val="B3AD5A3D989C4F788CA915C5C2689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C889A-3325-45F6-922F-2F0064D9EAFB}"/>
      </w:docPartPr>
      <w:docPartBody>
        <w:p w:rsidR="004F65D5" w:rsidRDefault="00000000">
          <w:pPr>
            <w:pStyle w:val="B3AD5A3D989C4F788CA915C5C26899D4"/>
          </w:pPr>
          <w:r w:rsidRPr="00C45D7E">
            <w:t>PROFILE</w:t>
          </w:r>
        </w:p>
      </w:docPartBody>
    </w:docPart>
    <w:docPart>
      <w:docPartPr>
        <w:name w:val="2D86F4C9EDFD49B58E89E24763F87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8AD73-D285-4FF3-A43B-766279D398C3}"/>
      </w:docPartPr>
      <w:docPartBody>
        <w:p w:rsidR="004F65D5" w:rsidRDefault="00000000">
          <w:pPr>
            <w:pStyle w:val="2D86F4C9EDFD49B58E89E24763F871C9"/>
          </w:pPr>
          <w:r w:rsidRPr="00162614">
            <w:t>CONTACT</w:t>
          </w:r>
        </w:p>
      </w:docPartBody>
    </w:docPart>
    <w:docPart>
      <w:docPartPr>
        <w:name w:val="4AC881290A46484C8F6B1DE370EDE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F01F0-59D2-4C88-A62B-61DF23662749}"/>
      </w:docPartPr>
      <w:docPartBody>
        <w:p w:rsidR="004F65D5" w:rsidRDefault="00000000">
          <w:pPr>
            <w:pStyle w:val="4AC881290A46484C8F6B1DE370EDEA91"/>
          </w:pPr>
          <w:r>
            <w:t>Enthusiastic and creative graphic designer with a passion for translating ideas into visually compelling designs. With experience in both print and digital mediums, I thrive on bringing concepts to life through innovative and impactful designs.</w:t>
          </w:r>
        </w:p>
      </w:docPartBody>
    </w:docPart>
    <w:docPart>
      <w:docPartPr>
        <w:name w:val="CDCC670937EE49338DC3960E94ECC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87E39-BDE6-4429-B9C2-F37A2E38BD6F}"/>
      </w:docPartPr>
      <w:docPartBody>
        <w:p w:rsidR="004F65D5" w:rsidRDefault="00000000">
          <w:pPr>
            <w:pStyle w:val="CDCC670937EE49338DC3960E94ECC720"/>
          </w:pPr>
          <w:r>
            <w:t>EXPERIENCE</w:t>
          </w:r>
        </w:p>
      </w:docPartBody>
    </w:docPart>
    <w:docPart>
      <w:docPartPr>
        <w:name w:val="FDEBC57661AE47AAA7DBBC823D510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3C45E-9AB5-4F51-9CE2-6FE19A25902E}"/>
      </w:docPartPr>
      <w:docPartBody>
        <w:p w:rsidR="004F65D5" w:rsidRDefault="00000000">
          <w:pPr>
            <w:pStyle w:val="FDEBC57661AE47AAA7DBBC823D510C06"/>
          </w:pPr>
          <w:r w:rsidRPr="00162614">
            <w:t>SKILLS</w:t>
          </w:r>
        </w:p>
      </w:docPartBody>
    </w:docPart>
    <w:docPart>
      <w:docPartPr>
        <w:name w:val="AB2DF48791A246F9AE95DF2D22201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CCA61-A387-4F86-A036-77EFCCA5CCC7}"/>
      </w:docPartPr>
      <w:docPartBody>
        <w:p w:rsidR="004F65D5" w:rsidRDefault="00000000">
          <w:pPr>
            <w:pStyle w:val="AB2DF48791A246F9AE95DF2D22201136"/>
          </w:pPr>
          <w:r>
            <w:t>Adatum Corporation</w:t>
          </w:r>
        </w:p>
      </w:docPartBody>
    </w:docPart>
    <w:docPart>
      <w:docPartPr>
        <w:name w:val="2E7E5C108C7C4B45BB5C1419AB2E5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5CE06-E992-4974-97AB-73E648C7EE9B}"/>
      </w:docPartPr>
      <w:docPartBody>
        <w:p w:rsidR="004F65D5" w:rsidRDefault="00000000">
          <w:pPr>
            <w:pStyle w:val="2E7E5C108C7C4B45BB5C1419AB2E5E6E"/>
          </w:pPr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F7EF4554E83C40C3BE211B614F77C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D1E9B-5D9B-4007-B060-A5F1DF2DD5DB}"/>
      </w:docPartPr>
      <w:docPartBody>
        <w:p w:rsidR="004F65D5" w:rsidRDefault="00000000">
          <w:pPr>
            <w:pStyle w:val="F7EF4554E83C40C3BE211B614F77CCF6"/>
          </w:pPr>
          <w:r>
            <w:t>Design software</w:t>
          </w:r>
        </w:p>
      </w:docPartBody>
    </w:docPart>
    <w:docPart>
      <w:docPartPr>
        <w:name w:val="608AD989349D4127AAF959ADC65F2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6536C-21AE-4CCD-802E-AEB5500DCA59}"/>
      </w:docPartPr>
      <w:docPartBody>
        <w:p w:rsidR="004F65D5" w:rsidRDefault="00000000">
          <w:pPr>
            <w:pStyle w:val="608AD989349D4127AAF959ADC65F20E5"/>
          </w:pPr>
          <w:r w:rsidRPr="45A88B00">
            <w:rPr>
              <w:szCs w:val="28"/>
            </w:rPr>
            <w:t>Typography</w:t>
          </w:r>
        </w:p>
      </w:docPartBody>
    </w:docPart>
    <w:docPart>
      <w:docPartPr>
        <w:name w:val="00B189B0C1ED4CE1976C71A31C6C2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5002A-DAB5-4AD8-9CE4-5D99B627C83B}"/>
      </w:docPartPr>
      <w:docPartBody>
        <w:p w:rsidR="004F65D5" w:rsidRDefault="00000000">
          <w:pPr>
            <w:pStyle w:val="00B189B0C1ED4CE1976C71A31C6C27A6"/>
          </w:pPr>
          <w:r w:rsidRPr="45A88B00">
            <w:rPr>
              <w:szCs w:val="28"/>
            </w:rPr>
            <w:t>UI/UX design</w:t>
          </w:r>
        </w:p>
      </w:docPartBody>
    </w:docPart>
    <w:docPart>
      <w:docPartPr>
        <w:name w:val="75DC38A41F1C4F6CB4A326A84407D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971E8-83DD-4222-95D3-B564B5D09A11}"/>
      </w:docPartPr>
      <w:docPartBody>
        <w:p w:rsidR="004F65D5" w:rsidRDefault="00000000">
          <w:pPr>
            <w:pStyle w:val="75DC38A41F1C4F6CB4A326A84407D87D"/>
          </w:pPr>
          <w:r w:rsidRPr="45A88B00">
            <w:rPr>
              <w:szCs w:val="28"/>
            </w:rPr>
            <w:t>Print design</w:t>
          </w:r>
        </w:p>
      </w:docPartBody>
    </w:docPart>
    <w:docPart>
      <w:docPartPr>
        <w:name w:val="5B83CB42428A418DA460131760C59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B220E-ADC2-4DBA-ABA5-D18DA152D0B2}"/>
      </w:docPartPr>
      <w:docPartBody>
        <w:p w:rsidR="004F65D5" w:rsidRDefault="00000000">
          <w:pPr>
            <w:pStyle w:val="5B83CB42428A418DA460131760C59F45"/>
          </w:pPr>
          <w:r w:rsidRPr="45A88B00">
            <w:rPr>
              <w:szCs w:val="28"/>
            </w:rPr>
            <w:t>Project management</w:t>
          </w:r>
        </w:p>
      </w:docPartBody>
    </w:docPart>
    <w:docPart>
      <w:docPartPr>
        <w:name w:val="1ABD4A8CD314477FB731767812DEF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6A2F3-3871-4622-BD93-0AFF5F2023EE}"/>
      </w:docPartPr>
      <w:docPartBody>
        <w:p w:rsidR="004F65D5" w:rsidRDefault="00000000">
          <w:pPr>
            <w:pStyle w:val="1ABD4A8CD314477FB731767812DEFE29"/>
          </w:pPr>
          <w:r w:rsidRPr="45A88B00">
            <w:rPr>
              <w:szCs w:val="28"/>
            </w:rPr>
            <w:t>Creative problem solving</w:t>
          </w:r>
        </w:p>
      </w:docPartBody>
    </w:docPart>
    <w:docPart>
      <w:docPartPr>
        <w:name w:val="BFE81F8712F244B6AA0244068F2E1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D84D6-2A39-4760-B01D-18FF5AEDBC56}"/>
      </w:docPartPr>
      <w:docPartBody>
        <w:p w:rsidR="004F65D5" w:rsidRDefault="00000000">
          <w:pPr>
            <w:pStyle w:val="BFE81F8712F244B6AA0244068F2E17F0"/>
          </w:pPr>
          <w:r w:rsidRPr="45A88B00">
            <w:rPr>
              <w:szCs w:val="28"/>
            </w:rPr>
            <w:t>Communication skills</w:t>
          </w:r>
        </w:p>
      </w:docPartBody>
    </w:docPart>
    <w:docPart>
      <w:docPartPr>
        <w:name w:val="9A8C8472DD79410C9101B06401EFF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5490B-B78A-404C-8355-DE76C393C7BB}"/>
      </w:docPartPr>
      <w:docPartBody>
        <w:p w:rsidR="004F65D5" w:rsidRDefault="00000000">
          <w:pPr>
            <w:pStyle w:val="9A8C8472DD79410C9101B06401EFF04E"/>
          </w:pPr>
          <w:r>
            <w:t>Proseware, Inc.</w:t>
          </w:r>
        </w:p>
      </w:docPartBody>
    </w:docPart>
    <w:docPart>
      <w:docPartPr>
        <w:name w:val="B5379FEE2AA3405DB93EEA3BEBA44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F987C-AF5E-4D1F-8182-70A352B7AAA4}"/>
      </w:docPartPr>
      <w:docPartBody>
        <w:p w:rsidR="004F65D5" w:rsidRDefault="00000000">
          <w:pPr>
            <w:pStyle w:val="B5379FEE2AA3405DB93EEA3BEBA445C1"/>
          </w:pPr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5AA0E20FFBC4475B8A66F03660C39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C4804-804F-4B53-B94D-85431600C14C}"/>
      </w:docPartPr>
      <w:docPartBody>
        <w:p w:rsidR="004F65D5" w:rsidRDefault="00000000">
          <w:pPr>
            <w:pStyle w:val="5AA0E20FFBC4475B8A66F03660C39B51"/>
          </w:pPr>
          <w:r w:rsidRPr="00162614">
            <w:t>EDUCATION</w:t>
          </w:r>
        </w:p>
      </w:docPartBody>
    </w:docPart>
    <w:docPart>
      <w:docPartPr>
        <w:name w:val="0CC1BAF41ABD4B9CAF39C6EC67B76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BE808-3B25-4875-9F0A-03E29964D252}"/>
      </w:docPartPr>
      <w:docPartBody>
        <w:p w:rsidR="004F65D5" w:rsidRDefault="00000000">
          <w:pPr>
            <w:pStyle w:val="0CC1BAF41ABD4B9CAF39C6EC67B76969"/>
          </w:pPr>
          <w:r w:rsidRPr="45A88B00">
            <w:rPr>
              <w:bCs/>
            </w:rPr>
            <w:t>Relecloud</w:t>
          </w:r>
        </w:p>
      </w:docPartBody>
    </w:docPart>
    <w:docPart>
      <w:docPartPr>
        <w:name w:val="9C2310394F074190B066D0BCBB127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F641B-3C7D-4273-B427-245DFCF51661}"/>
      </w:docPartPr>
      <w:docPartBody>
        <w:p w:rsidR="004F65D5" w:rsidRDefault="00000000">
          <w:pPr>
            <w:pStyle w:val="9C2310394F074190B066D0BCBB12751B"/>
          </w:pPr>
          <w:r>
            <w:t>As an intern I actively learned and contributed to the creative process which allowed me to gain valuable insights into the industry and enhance my skills under the guidance of experienced professionals.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F4"/>
    <w:rsid w:val="00266107"/>
    <w:rsid w:val="00432AD0"/>
    <w:rsid w:val="004F65D5"/>
    <w:rsid w:val="005A3CF4"/>
    <w:rsid w:val="00F8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548C8A67E497389064F057B96165B">
    <w:name w:val="661548C8A67E497389064F057B96165B"/>
  </w:style>
  <w:style w:type="paragraph" w:customStyle="1" w:styleId="11AFBE7F75E344198F8ADD13ADCB3ABF">
    <w:name w:val="11AFBE7F75E344198F8ADD13ADCB3ABF"/>
  </w:style>
  <w:style w:type="paragraph" w:customStyle="1" w:styleId="E7E96FE1378E43C2AA3FE2D1182F710A">
    <w:name w:val="E7E96FE1378E43C2AA3FE2D1182F710A"/>
  </w:style>
  <w:style w:type="paragraph" w:customStyle="1" w:styleId="6030014870724080B6DA94E6733813E6">
    <w:name w:val="6030014870724080B6DA94E6733813E6"/>
  </w:style>
  <w:style w:type="paragraph" w:customStyle="1" w:styleId="19A2E11081474DFB807AD95B2DD4CC83">
    <w:name w:val="19A2E11081474DFB807AD95B2DD4CC83"/>
  </w:style>
  <w:style w:type="paragraph" w:customStyle="1" w:styleId="B3AD5A3D989C4F788CA915C5C26899D4">
    <w:name w:val="B3AD5A3D989C4F788CA915C5C26899D4"/>
  </w:style>
  <w:style w:type="paragraph" w:customStyle="1" w:styleId="2D86F4C9EDFD49B58E89E24763F871C9">
    <w:name w:val="2D86F4C9EDFD49B58E89E24763F871C9"/>
  </w:style>
  <w:style w:type="paragraph" w:customStyle="1" w:styleId="4AC881290A46484C8F6B1DE370EDEA91">
    <w:name w:val="4AC881290A46484C8F6B1DE370EDEA91"/>
  </w:style>
  <w:style w:type="paragraph" w:customStyle="1" w:styleId="43DBBB1B7D3548D4A49260CFAA2B0B80">
    <w:name w:val="43DBBB1B7D3548D4A49260CFAA2B0B80"/>
  </w:style>
  <w:style w:type="paragraph" w:customStyle="1" w:styleId="7C974A7721E8407AA5CED6DAF6D6DCF1">
    <w:name w:val="7C974A7721E8407AA5CED6DAF6D6DCF1"/>
  </w:style>
  <w:style w:type="paragraph" w:customStyle="1" w:styleId="EABEC1C12A2C4886BA8641704FA5314B">
    <w:name w:val="EABEC1C12A2C4886BA8641704FA5314B"/>
  </w:style>
  <w:style w:type="paragraph" w:customStyle="1" w:styleId="9AD15E68B6D548F3A3EBFD4FCEEE8E50">
    <w:name w:val="9AD15E68B6D548F3A3EBFD4FCEEE8E50"/>
  </w:style>
  <w:style w:type="paragraph" w:customStyle="1" w:styleId="CDCC670937EE49338DC3960E94ECC720">
    <w:name w:val="CDCC670937EE49338DC3960E94ECC720"/>
  </w:style>
  <w:style w:type="paragraph" w:customStyle="1" w:styleId="FDEBC57661AE47AAA7DBBC823D510C06">
    <w:name w:val="FDEBC57661AE47AAA7DBBC823D510C06"/>
  </w:style>
  <w:style w:type="paragraph" w:customStyle="1" w:styleId="AB2DF48791A246F9AE95DF2D22201136">
    <w:name w:val="AB2DF48791A246F9AE95DF2D22201136"/>
  </w:style>
  <w:style w:type="paragraph" w:customStyle="1" w:styleId="0A40353A360A416294831159B3D3E32F">
    <w:name w:val="0A40353A360A416294831159B3D3E32F"/>
  </w:style>
  <w:style w:type="paragraph" w:customStyle="1" w:styleId="2E7E5C108C7C4B45BB5C1419AB2E5E6E">
    <w:name w:val="2E7E5C108C7C4B45BB5C1419AB2E5E6E"/>
  </w:style>
  <w:style w:type="paragraph" w:customStyle="1" w:styleId="F7EF4554E83C40C3BE211B614F77CCF6">
    <w:name w:val="F7EF4554E83C40C3BE211B614F77CCF6"/>
  </w:style>
  <w:style w:type="paragraph" w:customStyle="1" w:styleId="608AD989349D4127AAF959ADC65F20E5">
    <w:name w:val="608AD989349D4127AAF959ADC65F20E5"/>
  </w:style>
  <w:style w:type="paragraph" w:customStyle="1" w:styleId="00B189B0C1ED4CE1976C71A31C6C27A6">
    <w:name w:val="00B189B0C1ED4CE1976C71A31C6C27A6"/>
  </w:style>
  <w:style w:type="paragraph" w:customStyle="1" w:styleId="75DC38A41F1C4F6CB4A326A84407D87D">
    <w:name w:val="75DC38A41F1C4F6CB4A326A84407D87D"/>
  </w:style>
  <w:style w:type="paragraph" w:customStyle="1" w:styleId="5B83CB42428A418DA460131760C59F45">
    <w:name w:val="5B83CB42428A418DA460131760C59F45"/>
  </w:style>
  <w:style w:type="paragraph" w:customStyle="1" w:styleId="1ABD4A8CD314477FB731767812DEFE29">
    <w:name w:val="1ABD4A8CD314477FB731767812DEFE29"/>
  </w:style>
  <w:style w:type="paragraph" w:customStyle="1" w:styleId="BFE81F8712F244B6AA0244068F2E17F0">
    <w:name w:val="BFE81F8712F244B6AA0244068F2E17F0"/>
  </w:style>
  <w:style w:type="paragraph" w:customStyle="1" w:styleId="9A8C8472DD79410C9101B06401EFF04E">
    <w:name w:val="9A8C8472DD79410C9101B06401EFF04E"/>
  </w:style>
  <w:style w:type="paragraph" w:customStyle="1" w:styleId="0F3F63E1FDFD45FA81CFB76199A032EF">
    <w:name w:val="0F3F63E1FDFD45FA81CFB76199A032EF"/>
  </w:style>
  <w:style w:type="paragraph" w:customStyle="1" w:styleId="B5379FEE2AA3405DB93EEA3BEBA445C1">
    <w:name w:val="B5379FEE2AA3405DB93EEA3BEBA445C1"/>
  </w:style>
  <w:style w:type="paragraph" w:customStyle="1" w:styleId="5AA0E20FFBC4475B8A66F03660C39B51">
    <w:name w:val="5AA0E20FFBC4475B8A66F03660C39B51"/>
  </w:style>
  <w:style w:type="paragraph" w:customStyle="1" w:styleId="0CC1BAF41ABD4B9CAF39C6EC67B76969">
    <w:name w:val="0CC1BAF41ABD4B9CAF39C6EC67B76969"/>
  </w:style>
  <w:style w:type="paragraph" w:customStyle="1" w:styleId="A2B72352C74647BE8F42A832E33D9A65">
    <w:name w:val="A2B72352C74647BE8F42A832E33D9A65"/>
  </w:style>
  <w:style w:type="paragraph" w:customStyle="1" w:styleId="9C2310394F074190B066D0BCBB12751B">
    <w:name w:val="9C2310394F074190B066D0BCBB12751B"/>
  </w:style>
  <w:style w:type="paragraph" w:customStyle="1" w:styleId="51DEA769DBD84E64A6CE6E25FA57D3C5">
    <w:name w:val="51DEA769DBD84E64A6CE6E25FA57D3C5"/>
  </w:style>
  <w:style w:type="paragraph" w:customStyle="1" w:styleId="A97541CC860A476A8581F4477B94F09C">
    <w:name w:val="A97541CC860A476A8581F4477B94F09C"/>
  </w:style>
  <w:style w:type="paragraph" w:customStyle="1" w:styleId="BCD6AB6FFCBB48CC8EB1AF776C383A1E">
    <w:name w:val="BCD6AB6FFCBB48CC8EB1AF776C383A1E"/>
  </w:style>
  <w:style w:type="paragraph" w:customStyle="1" w:styleId="27F8865109674431A21A3B452D791489">
    <w:name w:val="27F8865109674431A21A3B452D791489"/>
  </w:style>
  <w:style w:type="paragraph" w:customStyle="1" w:styleId="F5AE0BBFF9094789B8A2E84F758B7A4A">
    <w:name w:val="F5AE0BBFF9094789B8A2E84F758B7A4A"/>
  </w:style>
  <w:style w:type="paragraph" w:customStyle="1" w:styleId="788324AA36284B3782C85254FD74E761">
    <w:name w:val="788324AA36284B3782C85254FD74E7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29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2026-07-15T07:31:00Z</dcterms:created>
  <dcterms:modified xsi:type="dcterms:W3CDTF">2026-07-15T08:01:00Z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